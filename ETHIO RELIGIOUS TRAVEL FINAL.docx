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656"/>
        <w:gridCol w:w="3073"/>
        <w:gridCol w:w="3306"/>
      </w:tblGrid>
      <w:tr w:rsidR="00E77B5E" w:rsidRPr="00AE68A8" w:rsidTr="0058610C">
        <w:trPr>
          <w:trHeight w:val="2112"/>
        </w:trPr>
        <w:tc>
          <w:tcPr>
            <w:tcW w:w="3664" w:type="dxa"/>
            <w:gridSpan w:val="3"/>
            <w:vMerge w:val="restart"/>
            <w:tcBorders>
              <w:bottom w:val="nil"/>
            </w:tcBorders>
            <w:tcMar>
              <w:left w:w="0" w:type="dxa"/>
              <w:right w:w="0" w:type="dxa"/>
            </w:tcMar>
          </w:tcPr>
          <w:p w:rsidR="00E77B5E" w:rsidRPr="00AE68A8" w:rsidRDefault="0058610C" w:rsidP="00AE68A8">
            <w:r>
              <w:rPr>
                <w:noProof/>
              </w:rPr>
              <w:drawing>
                <wp:inline distT="0" distB="0" distL="0" distR="0" wp14:anchorId="675E3527" wp14:editId="2429F675">
                  <wp:extent cx="2074545" cy="1995949"/>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ba_Minch_University.png"/>
                          <pic:cNvPicPr/>
                        </pic:nvPicPr>
                        <pic:blipFill>
                          <a:blip r:embed="rId11">
                            <a:extLst>
                              <a:ext uri="{28A0092B-C50C-407E-A947-70E740481C1C}">
                                <a14:useLocalDpi xmlns:a14="http://schemas.microsoft.com/office/drawing/2010/main" val="0"/>
                              </a:ext>
                            </a:extLst>
                          </a:blip>
                          <a:stretch>
                            <a:fillRect/>
                          </a:stretch>
                        </pic:blipFill>
                        <pic:spPr>
                          <a:xfrm>
                            <a:off x="0" y="0"/>
                            <a:ext cx="2094721" cy="2015360"/>
                          </a:xfrm>
                          <a:prstGeom prst="rect">
                            <a:avLst/>
                          </a:prstGeom>
                        </pic:spPr>
                      </pic:pic>
                    </a:graphicData>
                  </a:graphic>
                </wp:inline>
              </w:drawing>
            </w:r>
          </w:p>
        </w:tc>
        <w:tc>
          <w:tcPr>
            <w:tcW w:w="656" w:type="dxa"/>
            <w:vMerge w:val="restart"/>
            <w:tcBorders>
              <w:bottom w:val="nil"/>
            </w:tcBorders>
          </w:tcPr>
          <w:p w:rsidR="00E77B5E" w:rsidRPr="00AE68A8" w:rsidRDefault="00E77B5E" w:rsidP="00AE68A8"/>
        </w:tc>
        <w:tc>
          <w:tcPr>
            <w:tcW w:w="6379" w:type="dxa"/>
            <w:gridSpan w:val="2"/>
            <w:tcBorders>
              <w:bottom w:val="nil"/>
            </w:tcBorders>
          </w:tcPr>
          <w:p w:rsidR="00E77B5E" w:rsidRPr="00AE68A8" w:rsidRDefault="0058610C" w:rsidP="0058610C">
            <w:pPr>
              <w:pStyle w:val="Title"/>
            </w:pPr>
            <w:r>
              <w:t>ETHIO RELIGIOUS TRAVEL</w:t>
            </w:r>
            <w:r w:rsidR="00E77B5E" w:rsidRPr="00AE68A8">
              <w:br/>
            </w:r>
            <w:r>
              <w:t>(</w:t>
            </w:r>
            <w:r w:rsidRPr="0058610C">
              <w:rPr>
                <w:sz w:val="36"/>
              </w:rPr>
              <w:t>ORTHODOX CHURCH)</w:t>
            </w:r>
          </w:p>
        </w:tc>
      </w:tr>
      <w:tr w:rsidR="00E77B5E" w:rsidRPr="00AE68A8" w:rsidTr="0022174E">
        <w:trPr>
          <w:trHeight w:val="954"/>
        </w:trPr>
        <w:tc>
          <w:tcPr>
            <w:tcW w:w="3664" w:type="dxa"/>
            <w:gridSpan w:val="3"/>
            <w:vMerge/>
          </w:tcPr>
          <w:p w:rsidR="00E77B5E" w:rsidRPr="00AE68A8" w:rsidRDefault="00E77B5E" w:rsidP="00AE68A8"/>
        </w:tc>
        <w:tc>
          <w:tcPr>
            <w:tcW w:w="656" w:type="dxa"/>
            <w:vMerge/>
          </w:tcPr>
          <w:p w:rsidR="00E77B5E" w:rsidRPr="00AE68A8" w:rsidRDefault="00E77B5E" w:rsidP="00AE68A8"/>
        </w:tc>
        <w:tc>
          <w:tcPr>
            <w:tcW w:w="3073" w:type="dxa"/>
            <w:vAlign w:val="bottom"/>
          </w:tcPr>
          <w:p w:rsidR="00E77B5E" w:rsidRPr="00D807CE" w:rsidRDefault="0058610C" w:rsidP="009B591F">
            <w:pPr>
              <w:rPr>
                <w:color w:val="000000" w:themeColor="text1"/>
                <w:sz w:val="28"/>
              </w:rPr>
            </w:pPr>
            <w:r w:rsidRPr="00D807CE">
              <w:rPr>
                <w:color w:val="000000" w:themeColor="text1"/>
                <w:sz w:val="28"/>
              </w:rPr>
              <w:t>07/09/2016</w:t>
            </w:r>
          </w:p>
          <w:p w:rsidR="00E77B5E" w:rsidRPr="00D807CE" w:rsidRDefault="0022174E" w:rsidP="0022174E">
            <w:pPr>
              <w:pStyle w:val="Contact"/>
              <w:rPr>
                <w:sz w:val="28"/>
              </w:rPr>
            </w:pPr>
            <w:r w:rsidRPr="00D807CE">
              <w:rPr>
                <w:color w:val="FF0000"/>
                <w:sz w:val="28"/>
              </w:rPr>
              <w:t xml:space="preserve">Submitted </w:t>
            </w:r>
            <w:r w:rsidRPr="00D807CE">
              <w:rPr>
                <w:sz w:val="28"/>
              </w:rPr>
              <w:t xml:space="preserve">to Mr. </w:t>
            </w:r>
            <w:r w:rsidRPr="00D807CE">
              <w:rPr>
                <w:color w:val="FF0000"/>
                <w:sz w:val="28"/>
              </w:rPr>
              <w:t>Abel</w:t>
            </w:r>
          </w:p>
          <w:p w:rsidR="0022174E" w:rsidRPr="0022174E" w:rsidRDefault="0022174E" w:rsidP="0022174E">
            <w:pPr>
              <w:pStyle w:val="Contact"/>
              <w:rPr>
                <w:color w:val="000000" w:themeColor="text1"/>
              </w:rPr>
            </w:pPr>
            <w:r w:rsidRPr="00D807CE">
              <w:rPr>
                <w:color w:val="FF0000"/>
                <w:sz w:val="28"/>
              </w:rPr>
              <w:t xml:space="preserve">Course </w:t>
            </w:r>
            <w:r w:rsidR="00D807CE" w:rsidRPr="00D807CE">
              <w:rPr>
                <w:color w:val="000000" w:themeColor="text1"/>
                <w:sz w:val="28"/>
              </w:rPr>
              <w:t>title</w:t>
            </w:r>
            <w:r w:rsidRPr="0022174E">
              <w:rPr>
                <w:color w:val="000000" w:themeColor="text1"/>
              </w:rPr>
              <w:t xml:space="preserve">-- </w:t>
            </w:r>
            <w:r w:rsidRPr="00D807CE">
              <w:rPr>
                <w:color w:val="FF0000"/>
                <w:sz w:val="28"/>
              </w:rPr>
              <w:t>IPM</w:t>
            </w:r>
          </w:p>
        </w:tc>
        <w:tc>
          <w:tcPr>
            <w:tcW w:w="3306" w:type="dxa"/>
            <w:vAlign w:val="bottom"/>
          </w:tcPr>
          <w:p w:rsidR="00E77B5E" w:rsidRPr="00D807CE" w:rsidRDefault="0022174E" w:rsidP="0022174E">
            <w:pPr>
              <w:pStyle w:val="Contact"/>
              <w:rPr>
                <w:sz w:val="28"/>
              </w:rPr>
            </w:pPr>
            <w:r w:rsidRPr="00D807CE">
              <w:rPr>
                <w:sz w:val="28"/>
              </w:rPr>
              <w:t>Main Campus ,</w:t>
            </w:r>
          </w:p>
          <w:p w:rsidR="0022174E" w:rsidRPr="00D807CE" w:rsidRDefault="0022174E" w:rsidP="0022174E">
            <w:pPr>
              <w:pStyle w:val="Contact"/>
              <w:rPr>
                <w:sz w:val="28"/>
              </w:rPr>
            </w:pPr>
            <w:r w:rsidRPr="00D807CE">
              <w:rPr>
                <w:sz w:val="28"/>
              </w:rPr>
              <w:t>Arbaminch University</w:t>
            </w:r>
          </w:p>
        </w:tc>
      </w:tr>
      <w:tr w:rsidR="00E77B5E" w:rsidRPr="00AE68A8" w:rsidTr="0058610C">
        <w:trPr>
          <w:trHeight w:val="705"/>
        </w:trPr>
        <w:tc>
          <w:tcPr>
            <w:tcW w:w="3664" w:type="dxa"/>
            <w:gridSpan w:val="3"/>
            <w:vMerge/>
          </w:tcPr>
          <w:p w:rsidR="00E77B5E" w:rsidRPr="00AE68A8" w:rsidRDefault="00E77B5E" w:rsidP="00AE68A8"/>
        </w:tc>
        <w:tc>
          <w:tcPr>
            <w:tcW w:w="656" w:type="dxa"/>
            <w:vMerge/>
          </w:tcPr>
          <w:p w:rsidR="00E77B5E" w:rsidRPr="00AE68A8" w:rsidRDefault="00E77B5E" w:rsidP="00AE68A8"/>
        </w:tc>
        <w:tc>
          <w:tcPr>
            <w:tcW w:w="6379" w:type="dxa"/>
            <w:gridSpan w:val="2"/>
            <w:vMerge w:val="restart"/>
          </w:tcPr>
          <w:p w:rsidR="0022174E" w:rsidRDefault="0022174E" w:rsidP="0022174E">
            <w:pPr>
              <w:pStyle w:val="Heading1"/>
            </w:pPr>
          </w:p>
          <w:p w:rsidR="0022174E" w:rsidRPr="00D807CE" w:rsidRDefault="0022174E" w:rsidP="0022174E">
            <w:pPr>
              <w:pStyle w:val="Heading1"/>
              <w:rPr>
                <w:sz w:val="36"/>
              </w:rPr>
            </w:pPr>
            <w:r w:rsidRPr="00D807CE">
              <w:rPr>
                <w:sz w:val="36"/>
              </w:rPr>
              <w:t>Overview</w:t>
            </w:r>
          </w:p>
          <w:p w:rsidR="0022174E" w:rsidRPr="0022174E" w:rsidRDefault="0022174E" w:rsidP="0022174E">
            <w:pPr>
              <w:pStyle w:val="Heading1"/>
              <w:rPr>
                <w:color w:val="000000" w:themeColor="text1"/>
              </w:rPr>
            </w:pPr>
            <w:r w:rsidRPr="0022174E">
              <w:rPr>
                <w:color w:val="000000" w:themeColor="text1"/>
              </w:rPr>
              <w:t xml:space="preserve">The </w:t>
            </w:r>
            <w:r w:rsidRPr="0022174E">
              <w:rPr>
                <w:color w:val="00B050"/>
              </w:rPr>
              <w:t xml:space="preserve">ETHIO RELIGIOUS </w:t>
            </w:r>
            <w:r w:rsidRPr="00D807CE">
              <w:rPr>
                <w:color w:val="000000" w:themeColor="text1"/>
                <w:highlight w:val="yellow"/>
              </w:rPr>
              <w:t>TRAVEL</w:t>
            </w:r>
            <w:r w:rsidRPr="0022174E">
              <w:rPr>
                <w:color w:val="000000" w:themeColor="text1"/>
              </w:rPr>
              <w:t xml:space="preserve"> </w:t>
            </w:r>
            <w:r w:rsidRPr="0022174E">
              <w:rPr>
                <w:color w:val="FF0000"/>
              </w:rPr>
              <w:t xml:space="preserve">MANAGEMENT </w:t>
            </w:r>
            <w:r w:rsidRPr="00D807CE">
              <w:rPr>
                <w:color w:val="FF0000"/>
              </w:rPr>
              <w:t xml:space="preserve">SYSTEM </w:t>
            </w:r>
            <w:r w:rsidRPr="0022174E">
              <w:rPr>
                <w:color w:val="000000" w:themeColor="text1"/>
              </w:rPr>
              <w:t>(ERTMS) is a comprehensive travel management system designed to streamline the travel planning and execution process for pilgrims and orthodox religious travelers visiting Ethiopia.</w:t>
            </w:r>
          </w:p>
          <w:p w:rsidR="0022174E" w:rsidRDefault="0022174E" w:rsidP="0022174E">
            <w:pPr>
              <w:pStyle w:val="Heading1"/>
            </w:pPr>
          </w:p>
          <w:p w:rsidR="00D807CE" w:rsidRDefault="00D807CE" w:rsidP="0022174E">
            <w:pPr>
              <w:pStyle w:val="Heading1"/>
            </w:pPr>
          </w:p>
          <w:p w:rsidR="00D807CE" w:rsidRPr="00D807CE" w:rsidRDefault="00D807CE" w:rsidP="00D807CE"/>
          <w:p w:rsidR="00D807CE" w:rsidRPr="00D807CE" w:rsidRDefault="00D807CE" w:rsidP="00D807CE"/>
          <w:p w:rsidR="00D807CE" w:rsidRDefault="00D807CE" w:rsidP="00D807CE"/>
          <w:p w:rsidR="00E77B5E" w:rsidRPr="00D807CE" w:rsidRDefault="00D807CE" w:rsidP="00D807CE">
            <w:pPr>
              <w:tabs>
                <w:tab w:val="left" w:pos="1533"/>
              </w:tabs>
            </w:pPr>
            <w:r>
              <w:tab/>
            </w:r>
          </w:p>
        </w:tc>
      </w:tr>
      <w:tr w:rsidR="00E77B5E" w:rsidRPr="00AE68A8" w:rsidTr="0058610C">
        <w:trPr>
          <w:trHeight w:val="1188"/>
        </w:trPr>
        <w:tc>
          <w:tcPr>
            <w:tcW w:w="720" w:type="dxa"/>
          </w:tcPr>
          <w:p w:rsidR="00E77B5E" w:rsidRPr="00AE68A8" w:rsidRDefault="00E77B5E" w:rsidP="00AE68A8"/>
        </w:tc>
        <w:tc>
          <w:tcPr>
            <w:tcW w:w="2944" w:type="dxa"/>
            <w:gridSpan w:val="2"/>
          </w:tcPr>
          <w:p w:rsidR="00E77B5E" w:rsidRPr="00AE68A8" w:rsidRDefault="00E77B5E" w:rsidP="00AE68A8"/>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543"/>
        </w:trPr>
        <w:tc>
          <w:tcPr>
            <w:tcW w:w="720" w:type="dxa"/>
          </w:tcPr>
          <w:p w:rsidR="00E77B5E" w:rsidRPr="00AE68A8" w:rsidRDefault="00E77B5E" w:rsidP="00CC1E8B">
            <w:pPr>
              <w:pStyle w:val="Contact"/>
              <w:rPr>
                <w:noProof/>
              </w:rPr>
            </w:pPr>
          </w:p>
        </w:tc>
        <w:tc>
          <w:tcPr>
            <w:tcW w:w="631" w:type="dxa"/>
            <w:tcMar>
              <w:left w:w="0" w:type="dxa"/>
              <w:right w:w="0" w:type="dxa"/>
            </w:tcMar>
            <w:vAlign w:val="center"/>
          </w:tcPr>
          <w:p w:rsidR="00E77B5E" w:rsidRPr="00AE68A8" w:rsidRDefault="00E77B5E" w:rsidP="00CC1E8B">
            <w:pPr>
              <w:pStyle w:val="Contact"/>
            </w:pPr>
            <w:r w:rsidRPr="00AE68A8">
              <w:rPr>
                <w:noProof/>
              </w:rPr>
              <mc:AlternateContent>
                <mc:Choice Requires="wpg">
                  <w:drawing>
                    <wp:inline distT="0" distB="0" distL="0" distR="0" wp14:anchorId="17B6E3E2" wp14:editId="5E5119A9">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AACD36"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3" w:type="dxa"/>
            <w:vAlign w:val="center"/>
          </w:tcPr>
          <w:p w:rsidR="0058610C" w:rsidRPr="0022174E" w:rsidRDefault="0058610C" w:rsidP="0058610C">
            <w:pPr>
              <w:pStyle w:val="Information"/>
              <w:rPr>
                <w:color w:val="000000" w:themeColor="text1"/>
                <w:sz w:val="24"/>
              </w:rPr>
            </w:pPr>
            <w:r w:rsidRPr="0022174E">
              <w:rPr>
                <w:color w:val="000000" w:themeColor="text1"/>
                <w:sz w:val="24"/>
              </w:rPr>
              <w:t>ARBAMINCH,</w:t>
            </w:r>
          </w:p>
          <w:p w:rsidR="00E77B5E" w:rsidRPr="0022174E" w:rsidRDefault="0058610C" w:rsidP="0058610C">
            <w:pPr>
              <w:pStyle w:val="Information"/>
              <w:rPr>
                <w:color w:val="000000" w:themeColor="text1"/>
                <w:sz w:val="24"/>
              </w:rPr>
            </w:pPr>
            <w:r w:rsidRPr="0022174E">
              <w:rPr>
                <w:color w:val="000000" w:themeColor="text1"/>
                <w:sz w:val="24"/>
              </w:rPr>
              <w:t>ETHIOPIA</w:t>
            </w: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183"/>
        </w:trPr>
        <w:tc>
          <w:tcPr>
            <w:tcW w:w="720" w:type="dxa"/>
          </w:tcPr>
          <w:p w:rsidR="00E77B5E" w:rsidRPr="00AE68A8" w:rsidRDefault="00E77B5E" w:rsidP="00AE68A8">
            <w:pPr>
              <w:pStyle w:val="NoSpacing"/>
            </w:pPr>
          </w:p>
        </w:tc>
        <w:tc>
          <w:tcPr>
            <w:tcW w:w="2944" w:type="dxa"/>
            <w:gridSpan w:val="2"/>
            <w:vAlign w:val="center"/>
          </w:tcPr>
          <w:p w:rsidR="00E77B5E" w:rsidRPr="00AE68A8" w:rsidRDefault="00E77B5E" w:rsidP="00AE68A8">
            <w:pPr>
              <w:pStyle w:val="NoSpacing"/>
            </w:pP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624"/>
        </w:trPr>
        <w:tc>
          <w:tcPr>
            <w:tcW w:w="720" w:type="dxa"/>
          </w:tcPr>
          <w:p w:rsidR="00E77B5E" w:rsidRPr="00AE68A8" w:rsidRDefault="00E77B5E" w:rsidP="00CC1E8B">
            <w:pPr>
              <w:pStyle w:val="Contact"/>
              <w:rPr>
                <w:noProof/>
              </w:rPr>
            </w:pPr>
          </w:p>
        </w:tc>
        <w:tc>
          <w:tcPr>
            <w:tcW w:w="631" w:type="dxa"/>
            <w:tcMar>
              <w:left w:w="0" w:type="dxa"/>
              <w:right w:w="0" w:type="dxa"/>
            </w:tcMar>
            <w:vAlign w:val="center"/>
          </w:tcPr>
          <w:p w:rsidR="00E77B5E" w:rsidRPr="00AE68A8" w:rsidRDefault="00E77B5E" w:rsidP="00CC1E8B">
            <w:pPr>
              <w:pStyle w:val="Contact"/>
            </w:pPr>
            <w:r w:rsidRPr="00AE68A8">
              <w:rPr>
                <w:noProof/>
              </w:rPr>
              <mc:AlternateContent>
                <mc:Choice Requires="wpg">
                  <w:drawing>
                    <wp:inline distT="0" distB="0" distL="0" distR="0" wp14:anchorId="685249F3" wp14:editId="37EBDC26">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9C9E163"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3" w:type="dxa"/>
            <w:vAlign w:val="center"/>
          </w:tcPr>
          <w:p w:rsidR="00E77B5E" w:rsidRPr="00AE68A8" w:rsidRDefault="0058610C" w:rsidP="0058610C">
            <w:pPr>
              <w:pStyle w:val="Information"/>
            </w:pPr>
            <w:r w:rsidRPr="0022174E">
              <w:rPr>
                <w:color w:val="000000" w:themeColor="text1"/>
                <w:sz w:val="24"/>
              </w:rPr>
              <w:t>0962790107</w:t>
            </w: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183"/>
        </w:trPr>
        <w:tc>
          <w:tcPr>
            <w:tcW w:w="720" w:type="dxa"/>
          </w:tcPr>
          <w:p w:rsidR="00E77B5E" w:rsidRPr="00AE68A8" w:rsidRDefault="00E77B5E" w:rsidP="00AE68A8">
            <w:pPr>
              <w:pStyle w:val="NoSpacing"/>
            </w:pPr>
          </w:p>
        </w:tc>
        <w:tc>
          <w:tcPr>
            <w:tcW w:w="2944" w:type="dxa"/>
            <w:gridSpan w:val="2"/>
            <w:vAlign w:val="center"/>
          </w:tcPr>
          <w:p w:rsidR="00E77B5E" w:rsidRPr="00AE68A8" w:rsidRDefault="00E77B5E" w:rsidP="00AE68A8">
            <w:pPr>
              <w:pStyle w:val="NoSpacing"/>
            </w:pP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633"/>
        </w:trPr>
        <w:tc>
          <w:tcPr>
            <w:tcW w:w="720" w:type="dxa"/>
          </w:tcPr>
          <w:p w:rsidR="00E77B5E" w:rsidRPr="00AE68A8" w:rsidRDefault="00E77B5E" w:rsidP="00CC1E8B">
            <w:pPr>
              <w:pStyle w:val="Contact"/>
              <w:rPr>
                <w:noProof/>
              </w:rPr>
            </w:pPr>
          </w:p>
        </w:tc>
        <w:tc>
          <w:tcPr>
            <w:tcW w:w="631" w:type="dxa"/>
            <w:tcMar>
              <w:left w:w="0" w:type="dxa"/>
              <w:right w:w="0" w:type="dxa"/>
            </w:tcMar>
            <w:vAlign w:val="center"/>
          </w:tcPr>
          <w:p w:rsidR="00E77B5E" w:rsidRPr="00AE68A8" w:rsidRDefault="00E77B5E" w:rsidP="00CC1E8B">
            <w:pPr>
              <w:pStyle w:val="Contact"/>
            </w:pPr>
            <w:r w:rsidRPr="00AE68A8">
              <w:rPr>
                <w:noProof/>
              </w:rPr>
              <mc:AlternateContent>
                <mc:Choice Requires="wpg">
                  <w:drawing>
                    <wp:inline distT="0" distB="0" distL="0" distR="0" wp14:anchorId="6E6974B8" wp14:editId="5EAFABA8">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AA68B5F"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3" w:type="dxa"/>
            <w:vAlign w:val="center"/>
          </w:tcPr>
          <w:p w:rsidR="00E77B5E" w:rsidRPr="0022174E" w:rsidRDefault="0058610C" w:rsidP="0058610C">
            <w:pPr>
              <w:pStyle w:val="Information"/>
              <w:rPr>
                <w:color w:val="000000" w:themeColor="text1"/>
                <w:sz w:val="24"/>
              </w:rPr>
            </w:pPr>
            <w:r w:rsidRPr="0022174E">
              <w:rPr>
                <w:color w:val="000000" w:themeColor="text1"/>
                <w:sz w:val="24"/>
              </w:rPr>
              <w:t>ETHIOTHODOX21@GMAIL.COM</w:t>
            </w: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174"/>
        </w:trPr>
        <w:tc>
          <w:tcPr>
            <w:tcW w:w="720" w:type="dxa"/>
          </w:tcPr>
          <w:p w:rsidR="00E77B5E" w:rsidRPr="00AE68A8" w:rsidRDefault="00E77B5E" w:rsidP="00AE68A8">
            <w:pPr>
              <w:pStyle w:val="NoSpacing"/>
            </w:pPr>
          </w:p>
        </w:tc>
        <w:tc>
          <w:tcPr>
            <w:tcW w:w="2944" w:type="dxa"/>
            <w:gridSpan w:val="2"/>
            <w:vAlign w:val="center"/>
          </w:tcPr>
          <w:p w:rsidR="00E77B5E" w:rsidRPr="00AE68A8" w:rsidRDefault="00E77B5E" w:rsidP="00AE68A8">
            <w:pPr>
              <w:pStyle w:val="NoSpacing"/>
            </w:pP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633"/>
        </w:trPr>
        <w:tc>
          <w:tcPr>
            <w:tcW w:w="720" w:type="dxa"/>
          </w:tcPr>
          <w:p w:rsidR="00E77B5E" w:rsidRPr="00AE68A8" w:rsidRDefault="00E77B5E" w:rsidP="00CC1E8B">
            <w:pPr>
              <w:pStyle w:val="Contact"/>
              <w:rPr>
                <w:noProof/>
              </w:rPr>
            </w:pPr>
          </w:p>
        </w:tc>
        <w:tc>
          <w:tcPr>
            <w:tcW w:w="631" w:type="dxa"/>
            <w:tcMar>
              <w:left w:w="0" w:type="dxa"/>
              <w:right w:w="0" w:type="dxa"/>
            </w:tcMar>
            <w:vAlign w:val="center"/>
          </w:tcPr>
          <w:p w:rsidR="00E77B5E" w:rsidRPr="00AE68A8" w:rsidRDefault="00E77B5E" w:rsidP="00CC1E8B">
            <w:pPr>
              <w:pStyle w:val="Contact"/>
            </w:pPr>
            <w:r w:rsidRPr="00AE68A8">
              <w:rPr>
                <w:noProof/>
              </w:rPr>
              <mc:AlternateContent>
                <mc:Choice Requires="wpg">
                  <w:drawing>
                    <wp:inline distT="0" distB="0" distL="0" distR="0" wp14:anchorId="14592CC4" wp14:editId="3C1721C9">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C18A081"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tc>
          <w:tcPr>
            <w:tcW w:w="2313" w:type="dxa"/>
            <w:vAlign w:val="center"/>
          </w:tcPr>
          <w:p w:rsidR="00E77B5E" w:rsidRPr="0022174E" w:rsidRDefault="0058610C" w:rsidP="0058610C">
            <w:pPr>
              <w:pStyle w:val="Information"/>
              <w:rPr>
                <w:color w:val="000000" w:themeColor="text1"/>
                <w:sz w:val="24"/>
              </w:rPr>
            </w:pPr>
            <w:r w:rsidRPr="0022174E">
              <w:rPr>
                <w:color w:val="000000" w:themeColor="text1"/>
                <w:sz w:val="24"/>
              </w:rPr>
              <w:t>WWW.ETIORTHODOX.ORG</w:t>
            </w:r>
          </w:p>
        </w:tc>
        <w:tc>
          <w:tcPr>
            <w:tcW w:w="656" w:type="dxa"/>
            <w:vMerge/>
          </w:tcPr>
          <w:p w:rsidR="00E77B5E" w:rsidRPr="00AE68A8" w:rsidRDefault="00E77B5E" w:rsidP="00AE68A8"/>
        </w:tc>
        <w:tc>
          <w:tcPr>
            <w:tcW w:w="6379" w:type="dxa"/>
            <w:gridSpan w:val="2"/>
            <w:vMerge/>
          </w:tcPr>
          <w:p w:rsidR="00E77B5E" w:rsidRPr="00AE68A8" w:rsidRDefault="00E77B5E" w:rsidP="00AE68A8"/>
        </w:tc>
      </w:tr>
      <w:tr w:rsidR="00E77B5E" w:rsidRPr="00AE68A8" w:rsidTr="0058610C">
        <w:trPr>
          <w:trHeight w:val="2448"/>
        </w:trPr>
        <w:tc>
          <w:tcPr>
            <w:tcW w:w="720" w:type="dxa"/>
          </w:tcPr>
          <w:p w:rsidR="00D807CE" w:rsidRDefault="00D807CE" w:rsidP="00AE68A8"/>
          <w:p w:rsidR="00D807CE" w:rsidRPr="00D807CE" w:rsidRDefault="00D807CE" w:rsidP="00D807CE"/>
          <w:p w:rsidR="00D807CE" w:rsidRPr="00D807CE" w:rsidRDefault="00D807CE" w:rsidP="00D807CE"/>
          <w:p w:rsidR="00E77B5E" w:rsidRPr="00D807CE" w:rsidRDefault="00E77B5E" w:rsidP="00D807CE"/>
        </w:tc>
        <w:tc>
          <w:tcPr>
            <w:tcW w:w="2944" w:type="dxa"/>
            <w:gridSpan w:val="2"/>
          </w:tcPr>
          <w:p w:rsidR="00D807CE" w:rsidRDefault="00D807CE" w:rsidP="00AE68A8"/>
          <w:p w:rsidR="00D807CE" w:rsidRPr="00D807CE" w:rsidRDefault="00D807CE" w:rsidP="00D807CE"/>
          <w:p w:rsidR="00D807CE" w:rsidRDefault="00D807CE" w:rsidP="00D807CE"/>
          <w:p w:rsidR="00E77B5E" w:rsidRPr="00D807CE" w:rsidRDefault="00E77B5E" w:rsidP="00D807CE">
            <w:pPr>
              <w:ind w:firstLine="720"/>
            </w:pPr>
          </w:p>
        </w:tc>
        <w:tc>
          <w:tcPr>
            <w:tcW w:w="656" w:type="dxa"/>
          </w:tcPr>
          <w:p w:rsidR="00E77B5E" w:rsidRPr="00AE68A8" w:rsidRDefault="00E77B5E" w:rsidP="00AE68A8"/>
        </w:tc>
        <w:tc>
          <w:tcPr>
            <w:tcW w:w="6379" w:type="dxa"/>
            <w:gridSpan w:val="2"/>
            <w:vMerge/>
          </w:tcPr>
          <w:p w:rsidR="00E77B5E" w:rsidRPr="00AE68A8" w:rsidRDefault="00E77B5E" w:rsidP="00AE68A8"/>
        </w:tc>
      </w:tr>
    </w:tbl>
    <w:p w:rsidR="00D807CE" w:rsidRPr="00D807CE" w:rsidRDefault="00D807CE" w:rsidP="00D807CE">
      <w:r w:rsidRPr="00D807CE">
        <w:rPr>
          <w:b/>
          <w:bCs/>
        </w:rPr>
        <w:t>Document Purpose:</w:t>
      </w:r>
      <w:r w:rsidRPr="00D807CE">
        <w:t xml:space="preserve"> To provide a comprehensive documentation package for the ETHIO RELIGIOUS TRAVEL MANAGEMENT SYSTEM (ERTMS) project, highlighting the project's objectives, scope, deliverables, timelines, and stakeholders.</w:t>
      </w:r>
    </w:p>
    <w:p w:rsidR="007F5B63" w:rsidRDefault="007F5B63" w:rsidP="009B591F"/>
    <w:p w:rsidR="00184536" w:rsidRPr="00184536" w:rsidRDefault="00184536" w:rsidP="00184536">
      <w:pPr>
        <w:rPr>
          <w:color w:val="FF3399"/>
          <w:sz w:val="48"/>
        </w:rPr>
      </w:pPr>
      <w:r w:rsidRPr="00184536">
        <w:rPr>
          <w:color w:val="FF3399"/>
          <w:sz w:val="48"/>
        </w:rPr>
        <w:lastRenderedPageBreak/>
        <w:t>Table of Contents:</w:t>
      </w:r>
    </w:p>
    <w:p w:rsidR="00184536" w:rsidRDefault="00184536" w:rsidP="00184536"/>
    <w:p w:rsidR="00184536" w:rsidRDefault="00184536" w:rsidP="00184536">
      <w:r>
        <w:t>1. Background                                                        1</w:t>
      </w:r>
    </w:p>
    <w:p w:rsidR="00184536" w:rsidRDefault="00184536" w:rsidP="00184536">
      <w:r>
        <w:t>2. Introduction                                                      2</w:t>
      </w:r>
    </w:p>
    <w:p w:rsidR="00184536" w:rsidRDefault="00184536" w:rsidP="00184536">
      <w:r>
        <w:t>3. Objectives of the ETHIO RELIGIOUS TRAVEL MANAGEMENT SYSTEM          3</w:t>
      </w:r>
    </w:p>
    <w:p w:rsidR="00184536" w:rsidRDefault="00184536" w:rsidP="00184536">
      <w:r>
        <w:t xml:space="preserve">   3.1 Recognize unique religious places                               3</w:t>
      </w:r>
    </w:p>
    <w:p w:rsidR="00184536" w:rsidRDefault="00184536" w:rsidP="00184536">
      <w:r>
        <w:t xml:space="preserve">   3.2 Improve religious knowledge                                     4</w:t>
      </w:r>
    </w:p>
    <w:p w:rsidR="00184536" w:rsidRDefault="00184536" w:rsidP="00184536">
      <w:r>
        <w:t xml:space="preserve">   3.3 Know unknown places                                             5</w:t>
      </w:r>
    </w:p>
    <w:p w:rsidR="00184536" w:rsidRDefault="00184536" w:rsidP="00184536">
      <w:r>
        <w:t xml:space="preserve">   3.4 Assist poor churches                                            6</w:t>
      </w:r>
    </w:p>
    <w:p w:rsidR="00184536" w:rsidRDefault="00184536" w:rsidP="00184536">
      <w:r>
        <w:t xml:space="preserve">   3.5 Update or gain inner peace                                      7</w:t>
      </w:r>
    </w:p>
    <w:p w:rsidR="00184536" w:rsidRDefault="00184536" w:rsidP="00184536">
      <w:r>
        <w:t xml:space="preserve">   3.6 Enhance spiritual experiences                                   8</w:t>
      </w:r>
    </w:p>
    <w:p w:rsidR="00184536" w:rsidRDefault="00184536" w:rsidP="00184536">
      <w:r>
        <w:t xml:space="preserve">   3.7 Promote cultural exchange                                       9</w:t>
      </w:r>
    </w:p>
    <w:p w:rsidR="00184536" w:rsidRDefault="00184536" w:rsidP="00184536">
      <w:r>
        <w:t xml:space="preserve">   3.8 Support local communities                                      10</w:t>
      </w:r>
    </w:p>
    <w:p w:rsidR="00184536" w:rsidRDefault="00184536" w:rsidP="00184536">
      <w:r>
        <w:t xml:space="preserve">   3.9 Provide language support                                       11</w:t>
      </w:r>
    </w:p>
    <w:p w:rsidR="00184536" w:rsidRDefault="00184536" w:rsidP="00184536">
      <w:r>
        <w:t xml:space="preserve">   3.10 Enhance safety and security                                   12</w:t>
      </w:r>
    </w:p>
    <w:p w:rsidR="00184536" w:rsidRDefault="00184536" w:rsidP="00184536">
      <w:r>
        <w:t xml:space="preserve">   3.11 Facilitate group travel                                       13</w:t>
      </w:r>
    </w:p>
    <w:p w:rsidR="00184536" w:rsidRDefault="00184536" w:rsidP="00184536">
      <w:r>
        <w:t xml:space="preserve">   3.12 Provide personalized services                                 14</w:t>
      </w:r>
    </w:p>
    <w:p w:rsidR="00184536" w:rsidRDefault="00184536" w:rsidP="00184536">
      <w:r>
        <w:t xml:space="preserve">   3.13 Foster community connections                                  15</w:t>
      </w:r>
    </w:p>
    <w:p w:rsidR="00184536" w:rsidRDefault="00184536" w:rsidP="00184536">
      <w:r>
        <w:t xml:space="preserve">   3.14 Support charitable initiatives                                Page 16</w:t>
      </w:r>
    </w:p>
    <w:p w:rsidR="00184536" w:rsidRDefault="00184536" w:rsidP="00184536">
      <w:r>
        <w:t xml:space="preserve">   3.15 Preserve cultural heritage                                    Page 17</w:t>
      </w:r>
    </w:p>
    <w:p w:rsidR="00184536" w:rsidRDefault="00184536" w:rsidP="00184536"/>
    <w:p w:rsidR="00184536" w:rsidRDefault="00184536" w:rsidP="00184536"/>
    <w:p w:rsidR="00184536" w:rsidRDefault="00184536" w:rsidP="00184536"/>
    <w:p w:rsidR="00184536" w:rsidRDefault="00184536" w:rsidP="00184536"/>
    <w:p w:rsidR="00184536" w:rsidRDefault="00184536" w:rsidP="00184536"/>
    <w:p w:rsidR="00184536" w:rsidRDefault="00184536" w:rsidP="00184536">
      <w:r>
        <w:lastRenderedPageBreak/>
        <w:t>4. Features and Services of the ETHIO RELIGIOUS TRAVEL MANAGEMENT SYSTEM Page 18</w:t>
      </w:r>
    </w:p>
    <w:p w:rsidR="00184536" w:rsidRDefault="00184536" w:rsidP="00184536">
      <w:r>
        <w:t xml:space="preserve">   4.1 Online booking and reservation system                          Page 18</w:t>
      </w:r>
    </w:p>
    <w:p w:rsidR="00184536" w:rsidRDefault="00184536" w:rsidP="00184536">
      <w:r>
        <w:t xml:space="preserve">   4.2 Real-time tracking and monitoring                              Page 19</w:t>
      </w:r>
    </w:p>
    <w:p w:rsidR="00184536" w:rsidRDefault="00184536" w:rsidP="00184536">
      <w:r>
        <w:t xml:space="preserve">   4.3 Provision of information about religious sites and attractions Page 20</w:t>
      </w:r>
    </w:p>
    <w:p w:rsidR="00184536" w:rsidRDefault="00184536" w:rsidP="00184536">
      <w:r>
        <w:t xml:space="preserve">   4.4 Access to amenities and services for pilgrims and tourists     Page 21</w:t>
      </w:r>
    </w:p>
    <w:p w:rsidR="00184536" w:rsidRDefault="00184536" w:rsidP="00184536">
      <w:r>
        <w:t xml:space="preserve">   4.5 Integration with local communities                             Page 22</w:t>
      </w:r>
    </w:p>
    <w:p w:rsidR="00184536" w:rsidRDefault="00184536" w:rsidP="00184536">
      <w:r>
        <w:t>5. Benefits of the ETHIO RELIGIOUS TRAVEL MANAGEMENT SYSTEM            Page 23</w:t>
      </w:r>
    </w:p>
    <w:p w:rsidR="00184536" w:rsidRDefault="00184536" w:rsidP="00184536">
      <w:r>
        <w:t xml:space="preserve">   5.1 Improving travel arrangements                                  Page 23</w:t>
      </w:r>
    </w:p>
    <w:p w:rsidR="00184536" w:rsidRDefault="00184536" w:rsidP="00184536">
      <w:r>
        <w:t xml:space="preserve">   5.2 Enhancing the traveler's experience                            Page 24</w:t>
      </w:r>
    </w:p>
    <w:p w:rsidR="00184536" w:rsidRDefault="00184536" w:rsidP="00184536">
      <w:r>
        <w:t xml:space="preserve">   5.3 Increasing revenue for local businesses and communities        Page 25</w:t>
      </w:r>
    </w:p>
    <w:p w:rsidR="00184536" w:rsidRDefault="00184536" w:rsidP="00184536">
      <w:r>
        <w:t xml:space="preserve">   5.4 Promoting cultural exchange and understanding                  Page 26</w:t>
      </w:r>
    </w:p>
    <w:p w:rsidR="00184536" w:rsidRDefault="00184536" w:rsidP="00184536">
      <w:r>
        <w:t>6. Project Implementation Phases                                       Page 27</w:t>
      </w:r>
    </w:p>
    <w:p w:rsidR="00184536" w:rsidRDefault="00184536" w:rsidP="00184536">
      <w:r>
        <w:t xml:space="preserve">   6.1 Phase 1: Needs assessment and requirement gathering            Page 27</w:t>
      </w:r>
    </w:p>
    <w:p w:rsidR="00184536" w:rsidRDefault="00184536" w:rsidP="00184536">
      <w:r>
        <w:t xml:space="preserve">   6.2 Phase 2: System design and development                          Page 28</w:t>
      </w:r>
    </w:p>
    <w:p w:rsidR="00184536" w:rsidRDefault="00184536" w:rsidP="00184536">
      <w:r>
        <w:t xml:space="preserve">   6.3 Phase 3: Testing and piloting                                  Page 29</w:t>
      </w:r>
    </w:p>
    <w:p w:rsidR="00184536" w:rsidRDefault="00184536" w:rsidP="00184536">
      <w:r>
        <w:t xml:space="preserve">   6.4 Phase 4: Implementation and deployment                         Page 30</w:t>
      </w:r>
    </w:p>
    <w:p w:rsidR="00184536" w:rsidRDefault="00184536" w:rsidP="00184536">
      <w:r>
        <w:t>7. Project Team                                                       Page 31</w:t>
      </w:r>
    </w:p>
    <w:p w:rsidR="00184536" w:rsidRDefault="00184536" w:rsidP="00184536">
      <w:r>
        <w:t>8. Project Timeline and Budget                                        Page 32</w:t>
      </w:r>
    </w:p>
    <w:p w:rsidR="00184536" w:rsidRDefault="00184536" w:rsidP="00184536"/>
    <w:p w:rsidR="00184536" w:rsidRDefault="00184536" w:rsidP="00184536"/>
    <w:p w:rsidR="00184536" w:rsidRDefault="00184536" w:rsidP="00184536"/>
    <w:p w:rsidR="00184536" w:rsidRDefault="00184536" w:rsidP="00184536"/>
    <w:p w:rsidR="00184536" w:rsidRDefault="00184536" w:rsidP="00184536"/>
    <w:p w:rsidR="00184536" w:rsidRDefault="00184536" w:rsidP="00184536"/>
    <w:p w:rsidR="00184536" w:rsidRDefault="00184536" w:rsidP="00184536"/>
    <w:p w:rsidR="00184536" w:rsidRDefault="00184536" w:rsidP="00184536"/>
    <w:p w:rsidR="00184536" w:rsidRDefault="00184536" w:rsidP="00184536">
      <w:r>
        <w:t>9. Integration Management for the ETHIO RELIGIOUS TRAVEL MANAGEMENT SYSTEM Page 33</w:t>
      </w:r>
    </w:p>
    <w:p w:rsidR="00184536" w:rsidRDefault="00184536" w:rsidP="00184536">
      <w:r>
        <w:t xml:space="preserve">   9.1 Define Project Scope and Objectives                            Page 33</w:t>
      </w:r>
    </w:p>
    <w:p w:rsidR="00184536" w:rsidRDefault="00184536" w:rsidP="00184536">
      <w:r>
        <w:t xml:space="preserve">   9.2 Identify Stakeholders and Their Needs                          Page 34</w:t>
      </w:r>
    </w:p>
    <w:p w:rsidR="00184536" w:rsidRDefault="00184536" w:rsidP="00184536">
      <w:r>
        <w:t xml:space="preserve">   9.3 Develop a Project Charter and Scope Statement                  Page 35</w:t>
      </w:r>
    </w:p>
    <w:p w:rsidR="00184536" w:rsidRDefault="00184536" w:rsidP="00184536">
      <w:r>
        <w:t xml:space="preserve">   9.4 Define Project Boundaries and Interfaces                       Page 36</w:t>
      </w:r>
    </w:p>
    <w:p w:rsidR="00184536" w:rsidRDefault="00184536" w:rsidP="00184536">
      <w:r>
        <w:t xml:space="preserve">   9.5 Plan and Manage Project Scope Changes                          Page 37</w:t>
      </w:r>
    </w:p>
    <w:p w:rsidR="00184536" w:rsidRDefault="00184536" w:rsidP="00184536">
      <w:r>
        <w:t>10. Scope Management for the ETHIO RELIGIOUS TRAVEL MANAGEMENT SYSTEM  Page 38</w:t>
      </w:r>
    </w:p>
    <w:p w:rsidR="00184536" w:rsidRDefault="00184536" w:rsidP="00184536">
      <w:r>
        <w:t xml:space="preserve">    10.1 Define Project Scope and Boundaries                           Page 38</w:t>
      </w:r>
    </w:p>
    <w:p w:rsidR="00184536" w:rsidRDefault="00184536" w:rsidP="00184536">
      <w:r>
        <w:t xml:space="preserve">    10.2 Identify and Document Scope Statements                        Page 39</w:t>
      </w:r>
    </w:p>
    <w:p w:rsidR="00184536" w:rsidRDefault="00184536" w:rsidP="00184536">
      <w:r>
        <w:t xml:space="preserve">    10.3 Develop a Scope Management Plan                               Page 40</w:t>
      </w:r>
    </w:p>
    <w:p w:rsidR="00184536" w:rsidRDefault="00184536" w:rsidP="00184536">
      <w:r>
        <w:t xml:space="preserve">    10.4 Monitor and Control Scope Changes                             Page 41</w:t>
      </w:r>
    </w:p>
    <w:p w:rsidR="00184536" w:rsidRDefault="00184536" w:rsidP="00184536">
      <w:r>
        <w:t xml:space="preserve">    10.5 Verify Scope Completeness                                    Page 42</w:t>
      </w:r>
    </w:p>
    <w:p w:rsidR="00184536" w:rsidRDefault="00184536" w:rsidP="00184536">
      <w:r>
        <w:t>11. Project Time Management for the ETHIO RELIGIOUS TRAVEL MANAGEMENT SYSTEM Page 43</w:t>
      </w:r>
    </w:p>
    <w:p w:rsidR="00D807CE" w:rsidRPr="00D807CE" w:rsidRDefault="00184536" w:rsidP="00184536">
      <w:r>
        <w:t xml:space="preserve">    11.1 Define Project Schedule                                       Page 43</w:t>
      </w:r>
    </w:p>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022331" w:rsidRDefault="00184536" w:rsidP="00184536">
      <w:pPr>
        <w:tabs>
          <w:tab w:val="left" w:pos="1503"/>
        </w:tabs>
        <w:spacing w:after="160" w:line="259" w:lineRule="auto"/>
        <w:rPr>
          <w:rFonts w:ascii="Calibri" w:eastAsia="Calibri" w:hAnsi="Calibri"/>
          <w:sz w:val="32"/>
        </w:rPr>
      </w:pPr>
      <w:r w:rsidRPr="00184536">
        <w:rPr>
          <w:rFonts w:ascii="Calibri" w:eastAsia="Calibri" w:hAnsi="Calibri"/>
          <w:sz w:val="32"/>
        </w:rPr>
        <w:t xml:space="preserve">   </w:t>
      </w:r>
      <w:r>
        <w:rPr>
          <w:rFonts w:ascii="Calibri" w:eastAsia="Calibri" w:hAnsi="Calibri"/>
          <w:sz w:val="32"/>
        </w:rPr>
        <w:t xml:space="preserve">                                          </w:t>
      </w:r>
    </w:p>
    <w:p w:rsidR="00022331" w:rsidRDefault="00022331" w:rsidP="00184536">
      <w:pPr>
        <w:tabs>
          <w:tab w:val="left" w:pos="1503"/>
        </w:tabs>
        <w:spacing w:after="160" w:line="259" w:lineRule="auto"/>
        <w:rPr>
          <w:rFonts w:ascii="Calibri" w:eastAsia="Calibri" w:hAnsi="Calibri"/>
          <w:sz w:val="32"/>
        </w:rPr>
      </w:pPr>
    </w:p>
    <w:p w:rsidR="00022331" w:rsidRDefault="00022331" w:rsidP="00184536">
      <w:pPr>
        <w:tabs>
          <w:tab w:val="left" w:pos="1503"/>
        </w:tabs>
        <w:spacing w:after="160" w:line="259" w:lineRule="auto"/>
        <w:rPr>
          <w:rFonts w:ascii="Calibri" w:eastAsia="Calibri" w:hAnsi="Calibri"/>
          <w:sz w:val="32"/>
        </w:rPr>
      </w:pPr>
    </w:p>
    <w:p w:rsidR="00022331" w:rsidRDefault="00022331" w:rsidP="00184536">
      <w:pPr>
        <w:tabs>
          <w:tab w:val="left" w:pos="1503"/>
        </w:tabs>
        <w:spacing w:after="160" w:line="259" w:lineRule="auto"/>
        <w:rPr>
          <w:rFonts w:ascii="Calibri" w:eastAsia="Calibri" w:hAnsi="Calibri"/>
          <w:sz w:val="32"/>
        </w:rPr>
      </w:pPr>
    </w:p>
    <w:p w:rsidR="00022331" w:rsidRDefault="00022331" w:rsidP="00184536">
      <w:pPr>
        <w:tabs>
          <w:tab w:val="left" w:pos="1503"/>
        </w:tabs>
        <w:spacing w:after="160" w:line="259" w:lineRule="auto"/>
        <w:rPr>
          <w:rFonts w:ascii="Calibri" w:eastAsia="Calibri" w:hAnsi="Calibri"/>
          <w:sz w:val="32"/>
        </w:rPr>
      </w:pPr>
    </w:p>
    <w:p w:rsidR="00022331" w:rsidRDefault="00022331" w:rsidP="00184536">
      <w:pPr>
        <w:tabs>
          <w:tab w:val="left" w:pos="1503"/>
        </w:tabs>
        <w:spacing w:after="160" w:line="259" w:lineRule="auto"/>
        <w:rPr>
          <w:rFonts w:ascii="Calibri" w:eastAsia="Calibri" w:hAnsi="Calibri"/>
          <w:color w:val="FF0000"/>
          <w:sz w:val="48"/>
        </w:rPr>
      </w:pPr>
      <w:r>
        <w:rPr>
          <w:rFonts w:ascii="Calibri" w:eastAsia="Calibri" w:hAnsi="Calibri"/>
          <w:sz w:val="32"/>
        </w:rPr>
        <w:t xml:space="preserve">                                    </w:t>
      </w:r>
      <w:r w:rsidR="00184536" w:rsidRPr="00184536">
        <w:rPr>
          <w:rFonts w:ascii="Calibri" w:eastAsia="Calibri" w:hAnsi="Calibri"/>
          <w:sz w:val="32"/>
        </w:rPr>
        <w:t xml:space="preserve">  </w:t>
      </w:r>
      <w:r w:rsidR="00184536" w:rsidRPr="00184536">
        <w:rPr>
          <w:rFonts w:ascii="Calibri" w:eastAsia="Calibri" w:hAnsi="Calibri"/>
          <w:color w:val="FF0000"/>
          <w:sz w:val="48"/>
        </w:rPr>
        <w:t xml:space="preserve">Acknowledgement </w:t>
      </w:r>
    </w:p>
    <w:p w:rsidR="00022331" w:rsidRPr="00184536" w:rsidRDefault="00022331" w:rsidP="00184536">
      <w:pPr>
        <w:tabs>
          <w:tab w:val="left" w:pos="1503"/>
        </w:tabs>
        <w:spacing w:after="160" w:line="259" w:lineRule="auto"/>
        <w:rPr>
          <w:rFonts w:ascii="Calibri" w:eastAsia="Calibri" w:hAnsi="Calibri"/>
          <w:sz w:val="32"/>
        </w:rPr>
      </w:pPr>
    </w:p>
    <w:p w:rsidR="00184536" w:rsidRPr="00184536" w:rsidRDefault="00184536" w:rsidP="00184536">
      <w:pPr>
        <w:tabs>
          <w:tab w:val="left" w:pos="1503"/>
        </w:tabs>
        <w:spacing w:after="160" w:line="259" w:lineRule="auto"/>
        <w:rPr>
          <w:rFonts w:ascii="Calibri" w:eastAsia="Calibri" w:hAnsi="Calibri"/>
          <w:sz w:val="24"/>
        </w:rPr>
      </w:pPr>
      <w:r w:rsidRPr="00184536">
        <w:rPr>
          <w:rFonts w:ascii="Calibri" w:eastAsia="Calibri" w:hAnsi="Calibri"/>
          <w:sz w:val="24"/>
        </w:rPr>
        <w:t>The ETHIO RELIGIOUS TRAVEL MANAGEMENT SYSTEM (ERTMS) project acknowledges the significant contributions and support of various stakeholders throughout its development and implementation. We would like to express our gratitude to the following individuals and organizations:</w:t>
      </w:r>
    </w:p>
    <w:p w:rsidR="00022331" w:rsidRDefault="00022331" w:rsidP="00184536">
      <w:pPr>
        <w:tabs>
          <w:tab w:val="left" w:pos="1503"/>
        </w:tabs>
        <w:spacing w:after="160" w:line="259" w:lineRule="auto"/>
        <w:rPr>
          <w:rFonts w:ascii="Calibri" w:eastAsia="Calibri" w:hAnsi="Calibri"/>
        </w:rPr>
      </w:pPr>
    </w:p>
    <w:p w:rsidR="00184536" w:rsidRPr="00184536" w:rsidRDefault="0014099C" w:rsidP="00184536">
      <w:pPr>
        <w:tabs>
          <w:tab w:val="left" w:pos="1503"/>
        </w:tabs>
        <w:spacing w:after="160" w:line="259" w:lineRule="auto"/>
        <w:rPr>
          <w:rFonts w:ascii="Calibri" w:eastAsia="Calibri" w:hAnsi="Calibri"/>
        </w:rPr>
      </w:pPr>
      <w:r w:rsidRPr="00022331">
        <w:rPr>
          <w:rFonts w:ascii="Calibri" w:eastAsia="Calibri" w:hAnsi="Calibri"/>
          <w:color w:val="FF0000"/>
          <w:sz w:val="32"/>
        </w:rPr>
        <w:t xml:space="preserve">Government of Ethiopia </w:t>
      </w:r>
      <w:r w:rsidR="00184536" w:rsidRPr="00184536">
        <w:rPr>
          <w:rFonts w:ascii="Calibri" w:eastAsia="Calibri" w:hAnsi="Calibri"/>
        </w:rPr>
        <w:t xml:space="preserve">: </w:t>
      </w:r>
      <w:r>
        <w:rPr>
          <w:rFonts w:ascii="Calibri" w:eastAsia="Calibri" w:hAnsi="Calibri"/>
        </w:rPr>
        <w:t xml:space="preserve"> </w:t>
      </w:r>
      <w:r w:rsidR="00184536" w:rsidRPr="00184536">
        <w:rPr>
          <w:rFonts w:ascii="Calibri" w:eastAsia="Calibri" w:hAnsi="Calibri"/>
          <w:sz w:val="24"/>
        </w:rPr>
        <w:t>The Government of Ethiopia has provided critical funding and support for the ERTMS project, enabling its development and implementation</w:t>
      </w:r>
      <w:r w:rsidR="00184536" w:rsidRPr="00184536">
        <w:rPr>
          <w:rFonts w:ascii="Calibri" w:eastAsia="Calibri" w:hAnsi="Calibri"/>
        </w:rPr>
        <w:t>.</w:t>
      </w:r>
    </w:p>
    <w:p w:rsidR="00184536" w:rsidRPr="00184536" w:rsidRDefault="00184536" w:rsidP="00184536">
      <w:pPr>
        <w:tabs>
          <w:tab w:val="left" w:pos="1503"/>
        </w:tabs>
        <w:spacing w:after="160" w:line="259" w:lineRule="auto"/>
        <w:rPr>
          <w:rFonts w:ascii="Calibri" w:eastAsia="Calibri" w:hAnsi="Calibri"/>
        </w:rPr>
      </w:pPr>
      <w:r w:rsidRPr="00184536">
        <w:rPr>
          <w:rFonts w:ascii="Calibri" w:eastAsia="Calibri" w:hAnsi="Calibri"/>
          <w:color w:val="FF0000"/>
          <w:sz w:val="32"/>
        </w:rPr>
        <w:t>Ethiopian Orthodox Church</w:t>
      </w:r>
      <w:r w:rsidR="0014099C" w:rsidRPr="00022331">
        <w:rPr>
          <w:rFonts w:ascii="Calibri" w:eastAsia="Calibri" w:hAnsi="Calibri"/>
          <w:color w:val="FF0000"/>
          <w:sz w:val="32"/>
        </w:rPr>
        <w:t xml:space="preserve"> </w:t>
      </w:r>
      <w:r w:rsidR="0014099C">
        <w:rPr>
          <w:rFonts w:ascii="Calibri" w:eastAsia="Calibri" w:hAnsi="Calibri"/>
        </w:rPr>
        <w:t xml:space="preserve">: </w:t>
      </w:r>
      <w:r w:rsidRPr="00184536">
        <w:rPr>
          <w:rFonts w:ascii="Calibri" w:eastAsia="Calibri" w:hAnsi="Calibri"/>
        </w:rPr>
        <w:t>The Ethiopian Orthodox Church has provided valuable input and guidance throughout the project, ensuring that the ERTMS system meets the needs of the religious community.</w:t>
      </w:r>
    </w:p>
    <w:p w:rsidR="00913D1D" w:rsidRPr="00184536" w:rsidRDefault="00184536" w:rsidP="00184536">
      <w:pPr>
        <w:tabs>
          <w:tab w:val="left" w:pos="1503"/>
        </w:tabs>
        <w:spacing w:after="160" w:line="259" w:lineRule="auto"/>
        <w:rPr>
          <w:rFonts w:ascii="Calibri" w:eastAsia="Calibri" w:hAnsi="Calibri"/>
          <w:sz w:val="24"/>
          <w:szCs w:val="24"/>
        </w:rPr>
      </w:pPr>
      <w:r w:rsidRPr="00184536">
        <w:rPr>
          <w:rFonts w:ascii="Calibri" w:eastAsia="Calibri" w:hAnsi="Calibri"/>
          <w:color w:val="FF0000"/>
          <w:sz w:val="32"/>
          <w:szCs w:val="24"/>
        </w:rPr>
        <w:t>Religious Leaders</w:t>
      </w:r>
      <w:r w:rsidR="00913D1D" w:rsidRPr="00022331">
        <w:rPr>
          <w:rFonts w:ascii="Calibri" w:eastAsia="Calibri" w:hAnsi="Calibri"/>
          <w:color w:val="FF0000"/>
          <w:sz w:val="32"/>
          <w:szCs w:val="24"/>
        </w:rPr>
        <w:t xml:space="preserve"> </w:t>
      </w:r>
      <w:r w:rsidR="00913D1D">
        <w:rPr>
          <w:rFonts w:ascii="Calibri" w:eastAsia="Calibri" w:hAnsi="Calibri"/>
          <w:sz w:val="24"/>
          <w:szCs w:val="24"/>
        </w:rPr>
        <w:t xml:space="preserve">: </w:t>
      </w:r>
      <w:r w:rsidRPr="00184536">
        <w:rPr>
          <w:rFonts w:ascii="Calibri" w:eastAsia="Calibri" w:hAnsi="Calibri"/>
          <w:sz w:val="24"/>
          <w:szCs w:val="24"/>
        </w:rPr>
        <w:t>The religious leaders of various denominations in Ethiopia have provided valuable input and guidance throughout the project, ensuring that the ERTMS system meets the needs of the religious community.</w:t>
      </w:r>
    </w:p>
    <w:p w:rsidR="00184536" w:rsidRPr="00184536" w:rsidRDefault="00184536" w:rsidP="00184536">
      <w:pPr>
        <w:tabs>
          <w:tab w:val="left" w:pos="1503"/>
        </w:tabs>
        <w:spacing w:after="160" w:line="259" w:lineRule="auto"/>
        <w:rPr>
          <w:rFonts w:ascii="Calibri" w:eastAsia="Calibri" w:hAnsi="Calibri"/>
          <w:sz w:val="24"/>
        </w:rPr>
      </w:pPr>
      <w:r w:rsidRPr="00184536">
        <w:rPr>
          <w:rFonts w:ascii="Calibri" w:eastAsia="Calibri" w:hAnsi="Calibri"/>
          <w:color w:val="FF0000"/>
          <w:sz w:val="32"/>
        </w:rPr>
        <w:t>Project Team Members</w:t>
      </w:r>
      <w:r w:rsidR="00913D1D" w:rsidRPr="00022331">
        <w:rPr>
          <w:rFonts w:ascii="Calibri" w:eastAsia="Calibri" w:hAnsi="Calibri"/>
          <w:color w:val="FF0000"/>
          <w:sz w:val="24"/>
        </w:rPr>
        <w:t xml:space="preserve"> : </w:t>
      </w:r>
      <w:r w:rsidRPr="00184536">
        <w:rPr>
          <w:rFonts w:ascii="Calibri" w:eastAsia="Calibri" w:hAnsi="Calibri"/>
          <w:sz w:val="24"/>
        </w:rPr>
        <w:t xml:space="preserve">The project </w:t>
      </w:r>
      <w:r w:rsidR="00913D1D">
        <w:rPr>
          <w:rFonts w:ascii="Calibri" w:eastAsia="Calibri" w:hAnsi="Calibri"/>
          <w:sz w:val="24"/>
        </w:rPr>
        <w:t>team members, including programmer</w:t>
      </w:r>
      <w:r w:rsidRPr="00184536">
        <w:rPr>
          <w:rFonts w:ascii="Calibri" w:eastAsia="Calibri" w:hAnsi="Calibri"/>
          <w:sz w:val="24"/>
        </w:rPr>
        <w:t>s, technicians, and project managers, have dedicated countless hours to developing and implementing the ERTMS system.</w:t>
      </w:r>
    </w:p>
    <w:p w:rsidR="00184536" w:rsidRPr="00184536" w:rsidRDefault="00913D1D" w:rsidP="00184536">
      <w:pPr>
        <w:tabs>
          <w:tab w:val="left" w:pos="1503"/>
        </w:tabs>
        <w:spacing w:after="160" w:line="259" w:lineRule="auto"/>
        <w:rPr>
          <w:rFonts w:ascii="Calibri" w:eastAsia="Calibri" w:hAnsi="Calibri"/>
          <w:sz w:val="24"/>
        </w:rPr>
      </w:pPr>
      <w:r w:rsidRPr="00022331">
        <w:rPr>
          <w:rFonts w:ascii="Calibri" w:eastAsia="Calibri" w:hAnsi="Calibri"/>
          <w:color w:val="FF0000"/>
          <w:sz w:val="32"/>
        </w:rPr>
        <w:t xml:space="preserve">Suppliers and Contractors </w:t>
      </w:r>
      <w:r w:rsidR="00184536" w:rsidRPr="00184536">
        <w:rPr>
          <w:rFonts w:ascii="Calibri" w:eastAsia="Calibri" w:hAnsi="Calibri"/>
          <w:sz w:val="24"/>
        </w:rPr>
        <w:t>: Suppliers and contractors have provided essential goods and services to support the development and implementation of the ERTMS system.</w:t>
      </w:r>
    </w:p>
    <w:p w:rsidR="00184536" w:rsidRPr="00184536" w:rsidRDefault="00184536" w:rsidP="00184536">
      <w:pPr>
        <w:tabs>
          <w:tab w:val="left" w:pos="1503"/>
        </w:tabs>
        <w:spacing w:after="160" w:line="259" w:lineRule="auto"/>
        <w:rPr>
          <w:rFonts w:ascii="Calibri" w:eastAsia="Calibri" w:hAnsi="Calibri"/>
        </w:rPr>
      </w:pPr>
    </w:p>
    <w:p w:rsidR="00184536" w:rsidRPr="00184536" w:rsidRDefault="00184536" w:rsidP="00184536">
      <w:pPr>
        <w:tabs>
          <w:tab w:val="left" w:pos="1503"/>
        </w:tabs>
        <w:spacing w:after="160" w:line="259" w:lineRule="auto"/>
        <w:rPr>
          <w:rFonts w:ascii="Calibri" w:eastAsia="Calibri" w:hAnsi="Calibri"/>
        </w:rPr>
      </w:pPr>
    </w:p>
    <w:p w:rsidR="00184536" w:rsidRPr="00184536" w:rsidRDefault="00184536" w:rsidP="00184536">
      <w:pPr>
        <w:tabs>
          <w:tab w:val="left" w:pos="1503"/>
        </w:tabs>
        <w:spacing w:after="160" w:line="259" w:lineRule="auto"/>
        <w:rPr>
          <w:rFonts w:ascii="Calibri" w:eastAsia="Calibri" w:hAnsi="Calibri"/>
        </w:rPr>
      </w:pPr>
    </w:p>
    <w:p w:rsidR="00184536" w:rsidRPr="00184536" w:rsidRDefault="00184536" w:rsidP="00184536">
      <w:pPr>
        <w:tabs>
          <w:tab w:val="left" w:pos="1503"/>
        </w:tabs>
        <w:spacing w:after="160" w:line="259" w:lineRule="auto"/>
        <w:rPr>
          <w:rFonts w:ascii="Calibri" w:eastAsia="Calibri" w:hAnsi="Calibri"/>
        </w:rPr>
      </w:pPr>
    </w:p>
    <w:p w:rsidR="00184536" w:rsidRPr="00184536" w:rsidRDefault="00184536" w:rsidP="00184536">
      <w:pPr>
        <w:tabs>
          <w:tab w:val="left" w:pos="1503"/>
        </w:tabs>
        <w:spacing w:after="160" w:line="259" w:lineRule="auto"/>
        <w:rPr>
          <w:rFonts w:ascii="Calibri" w:eastAsia="Calibri" w:hAnsi="Calibri"/>
        </w:rPr>
      </w:pPr>
    </w:p>
    <w:p w:rsidR="00184536" w:rsidRDefault="00184536" w:rsidP="00184536">
      <w:pPr>
        <w:tabs>
          <w:tab w:val="left" w:pos="1503"/>
        </w:tabs>
        <w:spacing w:after="160" w:line="259" w:lineRule="auto"/>
        <w:rPr>
          <w:rFonts w:ascii="Calibri" w:eastAsia="Calibri" w:hAnsi="Calibri"/>
        </w:rPr>
      </w:pPr>
    </w:p>
    <w:p w:rsidR="00913D1D" w:rsidRDefault="00913D1D" w:rsidP="00184536">
      <w:pPr>
        <w:tabs>
          <w:tab w:val="left" w:pos="1503"/>
        </w:tabs>
        <w:spacing w:after="160" w:line="259" w:lineRule="auto"/>
        <w:rPr>
          <w:rFonts w:ascii="Calibri" w:eastAsia="Calibri" w:hAnsi="Calibri"/>
        </w:rPr>
      </w:pPr>
    </w:p>
    <w:p w:rsidR="00913D1D" w:rsidRDefault="00913D1D" w:rsidP="00184536">
      <w:pPr>
        <w:tabs>
          <w:tab w:val="left" w:pos="1503"/>
        </w:tabs>
        <w:spacing w:after="160" w:line="259" w:lineRule="auto"/>
        <w:rPr>
          <w:rFonts w:ascii="Calibri" w:eastAsia="Calibri" w:hAnsi="Calibri"/>
        </w:rPr>
      </w:pPr>
    </w:p>
    <w:p w:rsidR="00913D1D" w:rsidRDefault="00913D1D" w:rsidP="00913D1D">
      <w:pPr>
        <w:tabs>
          <w:tab w:val="left" w:pos="3221"/>
        </w:tabs>
        <w:spacing w:after="160" w:line="259" w:lineRule="auto"/>
        <w:rPr>
          <w:rFonts w:ascii="Calibri" w:eastAsia="Calibri" w:hAnsi="Calibri"/>
        </w:rPr>
      </w:pPr>
      <w:r>
        <w:rPr>
          <w:rFonts w:ascii="Calibri" w:eastAsia="Calibri" w:hAnsi="Calibri"/>
        </w:rPr>
        <w:tab/>
      </w:r>
    </w:p>
    <w:p w:rsidR="00913D1D" w:rsidRDefault="00913D1D" w:rsidP="00913D1D">
      <w:pPr>
        <w:tabs>
          <w:tab w:val="left" w:pos="3221"/>
        </w:tabs>
        <w:spacing w:after="160" w:line="259" w:lineRule="auto"/>
        <w:rPr>
          <w:rFonts w:ascii="Calibri" w:eastAsia="Calibri" w:hAnsi="Calibri"/>
        </w:rPr>
      </w:pPr>
    </w:p>
    <w:p w:rsidR="00913D1D" w:rsidRDefault="00913D1D" w:rsidP="00913D1D">
      <w:pPr>
        <w:tabs>
          <w:tab w:val="left" w:pos="3221"/>
        </w:tabs>
        <w:spacing w:after="160" w:line="259" w:lineRule="auto"/>
        <w:rPr>
          <w:rFonts w:ascii="Calibri" w:eastAsia="Calibri" w:hAnsi="Calibri"/>
        </w:rPr>
      </w:pPr>
    </w:p>
    <w:p w:rsidR="00913D1D" w:rsidRPr="00184536" w:rsidRDefault="00913D1D" w:rsidP="00022331">
      <w:pPr>
        <w:tabs>
          <w:tab w:val="left" w:pos="2493"/>
        </w:tabs>
        <w:spacing w:after="160" w:line="259" w:lineRule="auto"/>
        <w:rPr>
          <w:rFonts w:ascii="Calibri" w:eastAsia="Calibri" w:hAnsi="Calibri"/>
        </w:rPr>
      </w:pPr>
    </w:p>
    <w:p w:rsidR="00184536" w:rsidRPr="00184536" w:rsidRDefault="00913D1D" w:rsidP="00184536">
      <w:pPr>
        <w:tabs>
          <w:tab w:val="left" w:pos="1503"/>
        </w:tabs>
        <w:spacing w:after="160" w:line="259" w:lineRule="auto"/>
        <w:rPr>
          <w:rFonts w:ascii="Calibri" w:eastAsia="Calibri" w:hAnsi="Calibri"/>
          <w:color w:val="FF0000"/>
          <w:sz w:val="40"/>
        </w:rPr>
      </w:pPr>
      <w:r w:rsidRPr="00913D1D">
        <w:rPr>
          <w:rFonts w:ascii="Calibri" w:eastAsia="Calibri" w:hAnsi="Calibri"/>
          <w:color w:val="FF0000"/>
          <w:sz w:val="40"/>
        </w:rPr>
        <w:t xml:space="preserve">            </w:t>
      </w:r>
      <w:r w:rsidR="00022331">
        <w:rPr>
          <w:rFonts w:ascii="Calibri" w:eastAsia="Calibri" w:hAnsi="Calibri"/>
          <w:color w:val="FF0000"/>
          <w:sz w:val="40"/>
        </w:rPr>
        <w:t xml:space="preserve">                  </w:t>
      </w:r>
      <w:r w:rsidRPr="00913D1D">
        <w:rPr>
          <w:rFonts w:ascii="Calibri" w:eastAsia="Calibri" w:hAnsi="Calibri"/>
          <w:color w:val="FF0000"/>
          <w:sz w:val="40"/>
        </w:rPr>
        <w:t xml:space="preserve">  </w:t>
      </w:r>
      <w:r w:rsidR="00184536" w:rsidRPr="00184536">
        <w:rPr>
          <w:rFonts w:ascii="Calibri" w:eastAsia="Calibri" w:hAnsi="Calibri"/>
          <w:color w:val="FF0000"/>
          <w:sz w:val="40"/>
        </w:rPr>
        <w:t>Special Acknowledgement</w:t>
      </w:r>
    </w:p>
    <w:p w:rsidR="00184536" w:rsidRPr="00184536" w:rsidRDefault="00184536" w:rsidP="00184536">
      <w:pPr>
        <w:tabs>
          <w:tab w:val="left" w:pos="1503"/>
        </w:tabs>
        <w:spacing w:after="160" w:line="259" w:lineRule="auto"/>
        <w:rPr>
          <w:rFonts w:ascii="Calibri" w:eastAsia="Calibri" w:hAnsi="Calibri"/>
          <w:sz w:val="28"/>
        </w:rPr>
      </w:pPr>
    </w:p>
    <w:p w:rsidR="00184536" w:rsidRPr="00184536" w:rsidRDefault="00184536" w:rsidP="00184536">
      <w:pPr>
        <w:tabs>
          <w:tab w:val="left" w:pos="1503"/>
        </w:tabs>
        <w:spacing w:after="160" w:line="259" w:lineRule="auto"/>
        <w:rPr>
          <w:rFonts w:ascii="Calibri" w:eastAsia="Calibri" w:hAnsi="Calibri"/>
          <w:sz w:val="28"/>
        </w:rPr>
      </w:pPr>
      <w:r w:rsidRPr="00184536">
        <w:rPr>
          <w:rFonts w:ascii="Calibri" w:eastAsia="Calibri" w:hAnsi="Calibri"/>
          <w:sz w:val="28"/>
        </w:rPr>
        <w:t>We would like to e</w:t>
      </w:r>
      <w:r w:rsidR="00913D1D" w:rsidRPr="00913D1D">
        <w:rPr>
          <w:rFonts w:ascii="Calibri" w:eastAsia="Calibri" w:hAnsi="Calibri"/>
          <w:sz w:val="28"/>
        </w:rPr>
        <w:t xml:space="preserve">xtend special acknowledgement to </w:t>
      </w:r>
      <w:r w:rsidR="00913D1D" w:rsidRPr="00913D1D">
        <w:rPr>
          <w:rFonts w:ascii="Calibri" w:eastAsia="Calibri" w:hAnsi="Calibri"/>
          <w:color w:val="FF0000"/>
          <w:sz w:val="28"/>
        </w:rPr>
        <w:t>MR</w:t>
      </w:r>
      <w:r w:rsidR="00913D1D" w:rsidRPr="00913D1D">
        <w:rPr>
          <w:rFonts w:ascii="Calibri" w:eastAsia="Calibri" w:hAnsi="Calibri"/>
          <w:sz w:val="28"/>
        </w:rPr>
        <w:t xml:space="preserve">. </w:t>
      </w:r>
      <w:r w:rsidR="00913D1D" w:rsidRPr="00913D1D">
        <w:rPr>
          <w:rFonts w:ascii="Calibri" w:eastAsia="Calibri" w:hAnsi="Calibri"/>
          <w:color w:val="FF0000"/>
          <w:sz w:val="28"/>
        </w:rPr>
        <w:t xml:space="preserve">ABEL </w:t>
      </w:r>
      <w:r w:rsidRPr="00184536">
        <w:rPr>
          <w:rFonts w:ascii="Calibri" w:eastAsia="Calibri" w:hAnsi="Calibri"/>
          <w:sz w:val="28"/>
        </w:rPr>
        <w:t>for their outstanding contributions to the ERTMS project. Their dedication, expertise, and commitment to excellence have been instrumental in shaping the project's success.</w:t>
      </w:r>
    </w:p>
    <w:p w:rsidR="00913D1D" w:rsidRPr="00913D1D" w:rsidRDefault="00913D1D" w:rsidP="00913D1D">
      <w:pPr>
        <w:tabs>
          <w:tab w:val="left" w:pos="1503"/>
        </w:tabs>
        <w:spacing w:after="160" w:line="259" w:lineRule="auto"/>
        <w:rPr>
          <w:rFonts w:ascii="Calibri" w:eastAsia="Calibri" w:hAnsi="Calibri"/>
          <w:sz w:val="28"/>
        </w:rPr>
      </w:pPr>
      <w:r w:rsidRPr="00913D1D">
        <w:rPr>
          <w:rFonts w:ascii="Calibri" w:eastAsia="Calibri" w:hAnsi="Calibri"/>
          <w:sz w:val="28"/>
        </w:rPr>
        <w:tab/>
      </w:r>
    </w:p>
    <w:p w:rsidR="00184536" w:rsidRDefault="00913D1D" w:rsidP="00913D1D">
      <w:pPr>
        <w:tabs>
          <w:tab w:val="left" w:pos="1503"/>
        </w:tabs>
        <w:spacing w:after="160" w:line="259" w:lineRule="auto"/>
        <w:rPr>
          <w:rFonts w:ascii="Calibri" w:eastAsia="Calibri" w:hAnsi="Calibri"/>
          <w:sz w:val="28"/>
        </w:rPr>
      </w:pPr>
      <w:r w:rsidRPr="00913D1D">
        <w:rPr>
          <w:rFonts w:ascii="Calibri" w:eastAsia="Calibri" w:hAnsi="Calibri"/>
          <w:sz w:val="28"/>
        </w:rPr>
        <w:t xml:space="preserve">We would like to acknowledge the hard work and dedication of all </w:t>
      </w:r>
      <w:r w:rsidRPr="00022331">
        <w:rPr>
          <w:rFonts w:ascii="Calibri" w:eastAsia="Calibri" w:hAnsi="Calibri"/>
          <w:color w:val="FF0000"/>
          <w:sz w:val="28"/>
        </w:rPr>
        <w:t xml:space="preserve">stakeholders </w:t>
      </w:r>
      <w:r w:rsidRPr="00913D1D">
        <w:rPr>
          <w:rFonts w:ascii="Calibri" w:eastAsia="Calibri" w:hAnsi="Calibri"/>
          <w:sz w:val="28"/>
        </w:rPr>
        <w:t>who have contributed to the development and implementation of the ERTMS system. Their efforts have enabled the creation of a efficient and reliable travel management system that benefits pilgrims, religious institutions, and the broader community.</w:t>
      </w:r>
    </w:p>
    <w:p w:rsidR="00913D1D" w:rsidRPr="00184536" w:rsidRDefault="00913D1D" w:rsidP="00184536">
      <w:pPr>
        <w:tabs>
          <w:tab w:val="left" w:pos="1503"/>
        </w:tabs>
        <w:spacing w:after="160" w:line="259" w:lineRule="auto"/>
        <w:rPr>
          <w:rFonts w:ascii="Calibri" w:eastAsia="Calibri" w:hAnsi="Calibri"/>
          <w:sz w:val="28"/>
        </w:rPr>
      </w:pPr>
    </w:p>
    <w:p w:rsidR="00D807CE" w:rsidRPr="00D807CE" w:rsidRDefault="00D807CE" w:rsidP="00184536">
      <w:pPr>
        <w:ind w:firstLine="720"/>
      </w:pPr>
    </w:p>
    <w:p w:rsidR="00D807CE" w:rsidRPr="00D807CE" w:rsidRDefault="00D807CE" w:rsidP="00D807CE"/>
    <w:p w:rsidR="00D807CE" w:rsidRPr="00D807CE" w:rsidRDefault="00D807CE" w:rsidP="00D807CE"/>
    <w:p w:rsidR="00D807CE" w:rsidRPr="00D807CE" w:rsidRDefault="00D807CE" w:rsidP="00D807CE"/>
    <w:p w:rsidR="00D807CE" w:rsidRPr="00D807CE" w:rsidRDefault="00D807CE" w:rsidP="00D807CE"/>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rPr>
      </w:pPr>
    </w:p>
    <w:p w:rsidR="00022331" w:rsidRDefault="00022331" w:rsidP="00022331">
      <w:pPr>
        <w:spacing w:after="160" w:line="259" w:lineRule="auto"/>
        <w:rPr>
          <w:rFonts w:ascii="Calibri" w:eastAsia="Calibri" w:hAnsi="Calibri"/>
          <w:sz w:val="36"/>
        </w:rPr>
      </w:pPr>
      <w:r>
        <w:rPr>
          <w:rFonts w:ascii="Calibri" w:eastAsia="Calibri" w:hAnsi="Calibri"/>
        </w:rPr>
        <w:t xml:space="preserve">                                                                </w:t>
      </w:r>
      <w:r w:rsidRPr="00022331">
        <w:rPr>
          <w:rFonts w:ascii="Calibri" w:eastAsia="Calibri" w:hAnsi="Calibri"/>
          <w:color w:val="FF0000"/>
          <w:sz w:val="40"/>
        </w:rPr>
        <w:t>Background</w:t>
      </w:r>
    </w:p>
    <w:p w:rsidR="00022331" w:rsidRDefault="00022331" w:rsidP="00022331">
      <w:pPr>
        <w:spacing w:after="160" w:line="259" w:lineRule="auto"/>
        <w:rPr>
          <w:rFonts w:ascii="Calibri" w:eastAsia="Calibri" w:hAnsi="Calibri"/>
        </w:rPr>
      </w:pPr>
    </w:p>
    <w:p w:rsidR="00022331" w:rsidRPr="00022331" w:rsidRDefault="00022331" w:rsidP="00022331">
      <w:pPr>
        <w:spacing w:after="160" w:line="259" w:lineRule="auto"/>
        <w:rPr>
          <w:rFonts w:ascii="Calibri" w:eastAsia="Calibri" w:hAnsi="Calibri"/>
        </w:rPr>
      </w:pPr>
    </w:p>
    <w:p w:rsidR="00022331" w:rsidRPr="00022331" w:rsidRDefault="00022331" w:rsidP="00022331">
      <w:pPr>
        <w:spacing w:after="160" w:line="259" w:lineRule="auto"/>
        <w:rPr>
          <w:rFonts w:ascii="Calibri" w:eastAsia="Calibri" w:hAnsi="Calibri"/>
          <w:sz w:val="24"/>
        </w:rPr>
      </w:pPr>
      <w:r w:rsidRPr="00022331">
        <w:rPr>
          <w:rFonts w:ascii="Calibri" w:eastAsia="Calibri" w:hAnsi="Calibri"/>
          <w:sz w:val="24"/>
        </w:rPr>
        <w:t>The Ethiopian Orthodox Church has a rich history and cultural heritage, with a significant number of followers and pilgrims who travel to sacred sites throughout the country to pray, perform rituals, and connect with their spiritual roots. However, the current process of managing religious travel is largely manual and inefficient, resulting in delays, miscommunication, and logistical challenges.</w:t>
      </w:r>
    </w:p>
    <w:p w:rsidR="00022331" w:rsidRPr="00022331" w:rsidRDefault="00022331" w:rsidP="00022331">
      <w:pPr>
        <w:spacing w:after="160" w:line="259" w:lineRule="auto"/>
        <w:rPr>
          <w:rFonts w:ascii="Calibri" w:eastAsia="Calibri" w:hAnsi="Calibri"/>
          <w:sz w:val="24"/>
        </w:rPr>
      </w:pPr>
    </w:p>
    <w:p w:rsidR="00022331" w:rsidRPr="00022331" w:rsidRDefault="00022331" w:rsidP="00022331">
      <w:pPr>
        <w:spacing w:after="160" w:line="259" w:lineRule="auto"/>
        <w:rPr>
          <w:rFonts w:ascii="Calibri" w:eastAsia="Calibri" w:hAnsi="Calibri"/>
          <w:sz w:val="24"/>
        </w:rPr>
      </w:pPr>
      <w:r w:rsidRPr="00022331">
        <w:rPr>
          <w:rFonts w:ascii="Calibri" w:eastAsia="Calibri" w:hAnsi="Calibri"/>
          <w:sz w:val="24"/>
        </w:rPr>
        <w:t>The traditional approach to managing religious travel involves manual booking and coordination between stakeholders, which can lead to errors, inefficiencies, and increased costs. The lack of a centralized system for managing travel bookings, itineraries, and logistics makes it challenging to track and manage travel plans, leading to delays, cancellations, and last-minute changes.</w:t>
      </w:r>
    </w:p>
    <w:p w:rsidR="00022331" w:rsidRPr="00022331" w:rsidRDefault="00022331" w:rsidP="00022331">
      <w:pPr>
        <w:spacing w:after="160" w:line="259" w:lineRule="auto"/>
        <w:rPr>
          <w:rFonts w:ascii="Calibri" w:eastAsia="Calibri" w:hAnsi="Calibri"/>
          <w:sz w:val="24"/>
        </w:rPr>
      </w:pPr>
    </w:p>
    <w:p w:rsidR="00022331" w:rsidRPr="00022331" w:rsidRDefault="00022331" w:rsidP="00022331">
      <w:pPr>
        <w:spacing w:after="160" w:line="259" w:lineRule="auto"/>
        <w:rPr>
          <w:rFonts w:ascii="Calibri" w:eastAsia="Calibri" w:hAnsi="Calibri"/>
          <w:sz w:val="24"/>
        </w:rPr>
      </w:pPr>
      <w:r w:rsidRPr="00022331">
        <w:rPr>
          <w:rFonts w:ascii="Calibri" w:eastAsia="Calibri" w:hAnsi="Calibri"/>
          <w:sz w:val="24"/>
        </w:rPr>
        <w:t>Furthermore, the lack of a comprehensive system for managing travel-related services such as accommodation, transportation, and food can lead to subpar experiences for pilgrims and travelers. This can result in negative reviews, lost revenue, and damaged reputation for pilgrimage organizers and service providers.</w:t>
      </w:r>
    </w:p>
    <w:p w:rsidR="00022331" w:rsidRDefault="00022331" w:rsidP="00D807CE">
      <w:pPr>
        <w:tabs>
          <w:tab w:val="left" w:pos="8237"/>
        </w:tabs>
      </w:pPr>
    </w:p>
    <w:p w:rsidR="00022331" w:rsidRDefault="00022331" w:rsidP="00D807CE">
      <w:pPr>
        <w:tabs>
          <w:tab w:val="left" w:pos="8237"/>
        </w:tabs>
      </w:pPr>
    </w:p>
    <w:p w:rsidR="00022331" w:rsidRDefault="00022331" w:rsidP="00D807CE">
      <w:pPr>
        <w:tabs>
          <w:tab w:val="left" w:pos="8237"/>
        </w:tabs>
      </w:pPr>
    </w:p>
    <w:p w:rsidR="00022331" w:rsidRDefault="00022331" w:rsidP="00D807CE">
      <w:pPr>
        <w:tabs>
          <w:tab w:val="left" w:pos="8237"/>
        </w:tabs>
      </w:pPr>
    </w:p>
    <w:p w:rsidR="00022331" w:rsidRDefault="00022331" w:rsidP="00D807CE">
      <w:pPr>
        <w:tabs>
          <w:tab w:val="left" w:pos="8237"/>
        </w:tabs>
      </w:pPr>
    </w:p>
    <w:p w:rsidR="00022331" w:rsidRDefault="00022331" w:rsidP="00D807CE">
      <w:pPr>
        <w:tabs>
          <w:tab w:val="left" w:pos="8237"/>
        </w:tabs>
      </w:pPr>
    </w:p>
    <w:p w:rsidR="00022331" w:rsidRPr="00022331" w:rsidRDefault="00022331" w:rsidP="00022331">
      <w:pPr>
        <w:tabs>
          <w:tab w:val="left" w:pos="1503"/>
        </w:tabs>
        <w:spacing w:after="160" w:line="259" w:lineRule="auto"/>
        <w:rPr>
          <w:rFonts w:ascii="Calibri" w:eastAsia="Calibri" w:hAnsi="Calibri"/>
          <w:color w:val="FF0000"/>
          <w:sz w:val="40"/>
        </w:rPr>
      </w:pPr>
      <w:r w:rsidRPr="00022331">
        <w:rPr>
          <w:rFonts w:ascii="Calibri" w:eastAsia="Calibri" w:hAnsi="Calibri"/>
          <w:color w:val="FF0000"/>
          <w:sz w:val="40"/>
        </w:rPr>
        <w:t>Introduction</w:t>
      </w:r>
    </w:p>
    <w:p w:rsidR="00022331" w:rsidRPr="00022331" w:rsidRDefault="00022331" w:rsidP="00022331">
      <w:pPr>
        <w:tabs>
          <w:tab w:val="left" w:pos="1503"/>
        </w:tabs>
        <w:spacing w:after="160" w:line="259" w:lineRule="auto"/>
        <w:rPr>
          <w:rFonts w:ascii="Calibri" w:eastAsia="Calibri" w:hAnsi="Calibri"/>
        </w:rPr>
      </w:pPr>
    </w:p>
    <w:p w:rsidR="00022331" w:rsidRPr="00022331" w:rsidRDefault="00022331" w:rsidP="00022331">
      <w:pPr>
        <w:tabs>
          <w:tab w:val="left" w:pos="1503"/>
        </w:tabs>
        <w:spacing w:after="160" w:line="259" w:lineRule="auto"/>
        <w:rPr>
          <w:rFonts w:ascii="Calibri" w:eastAsia="Calibri" w:hAnsi="Calibri"/>
          <w:sz w:val="24"/>
          <w:szCs w:val="24"/>
        </w:rPr>
      </w:pPr>
      <w:r w:rsidRPr="00022331">
        <w:rPr>
          <w:rFonts w:ascii="Calibri" w:eastAsia="Calibri" w:hAnsi="Calibri"/>
          <w:sz w:val="24"/>
          <w:szCs w:val="24"/>
        </w:rPr>
        <w:t>The ETHIO RELIGIOUS TRAVEL MANAGEMENT SYSTEM is an innovative project aimed at developing a comprehensive travel management system specifically designed for Orthodox Christian travelers in Ethiopia. The project aims to address the current challenges faced by Orthodox travelers by providing a user-friendly, efficient, and cost-effective platform for planning and managing trips.</w:t>
      </w:r>
    </w:p>
    <w:p w:rsidR="00022331" w:rsidRPr="00022331" w:rsidRDefault="00022331" w:rsidP="00022331">
      <w:pPr>
        <w:tabs>
          <w:tab w:val="left" w:pos="1503"/>
        </w:tabs>
        <w:spacing w:after="160" w:line="259" w:lineRule="auto"/>
        <w:rPr>
          <w:rFonts w:ascii="Calibri" w:eastAsia="Calibri" w:hAnsi="Calibri"/>
          <w:sz w:val="24"/>
          <w:szCs w:val="24"/>
        </w:rPr>
      </w:pPr>
      <w:r w:rsidRPr="00022331">
        <w:rPr>
          <w:rFonts w:ascii="Calibri" w:eastAsia="Calibri" w:hAnsi="Calibri"/>
          <w:sz w:val="24"/>
          <w:szCs w:val="24"/>
        </w:rPr>
        <w:t>The ETHIO RELIGIOUS TRAVEL MANAGEMENT SYSTEM will be based on Information Technology (IT) project management principles and will utilize modern technologies such as web-based applications, mobile apps, and data analytics to provide a seamless travel experience for Orthodox travelers.</w:t>
      </w:r>
    </w:p>
    <w:p w:rsidR="00022331" w:rsidRPr="00022331" w:rsidRDefault="00022331" w:rsidP="00022331">
      <w:pPr>
        <w:tabs>
          <w:tab w:val="left" w:pos="1503"/>
        </w:tabs>
        <w:spacing w:after="160" w:line="259" w:lineRule="auto"/>
        <w:rPr>
          <w:rFonts w:ascii="Calibri" w:eastAsia="Calibri" w:hAnsi="Calibri"/>
          <w:sz w:val="24"/>
          <w:szCs w:val="24"/>
        </w:rPr>
      </w:pPr>
    </w:p>
    <w:p w:rsidR="00022331" w:rsidRPr="00022331" w:rsidRDefault="00022331" w:rsidP="00022331">
      <w:pPr>
        <w:tabs>
          <w:tab w:val="left" w:pos="1503"/>
        </w:tabs>
        <w:spacing w:after="160" w:line="259" w:lineRule="auto"/>
        <w:rPr>
          <w:rFonts w:ascii="Calibri" w:eastAsia="Calibri" w:hAnsi="Calibri"/>
        </w:rPr>
      </w:pPr>
      <w:r w:rsidRPr="00022331">
        <w:rPr>
          <w:rFonts w:ascii="Calibri" w:eastAsia="Calibri" w:hAnsi="Calibri"/>
          <w:color w:val="FF0000"/>
          <w:sz w:val="28"/>
        </w:rPr>
        <w:t xml:space="preserve">Objectives </w:t>
      </w:r>
      <w:r w:rsidRPr="00022331">
        <w:rPr>
          <w:rFonts w:ascii="Calibri" w:eastAsia="Calibri" w:hAnsi="Calibri"/>
          <w:sz w:val="24"/>
        </w:rPr>
        <w:t>of the ETHIO RELIGIOUS TRAVEL MANAGEMENT SYSTEM</w:t>
      </w:r>
    </w:p>
    <w:p w:rsidR="00022331" w:rsidRPr="00022331" w:rsidRDefault="00022331" w:rsidP="00022331">
      <w:pPr>
        <w:tabs>
          <w:tab w:val="left" w:pos="1503"/>
        </w:tabs>
        <w:spacing w:after="160" w:line="259" w:lineRule="auto"/>
        <w:rPr>
          <w:rFonts w:ascii="Calibri" w:eastAsia="Calibri" w:hAnsi="Calibri"/>
          <w:sz w:val="24"/>
        </w:rPr>
      </w:pPr>
    </w:p>
    <w:p w:rsidR="00022331" w:rsidRPr="00B2669C" w:rsidRDefault="00022331" w:rsidP="008A47DB">
      <w:pPr>
        <w:pStyle w:val="ListParagraph"/>
        <w:numPr>
          <w:ilvl w:val="0"/>
          <w:numId w:val="7"/>
        </w:numPr>
        <w:tabs>
          <w:tab w:val="left" w:pos="1503"/>
        </w:tabs>
        <w:spacing w:after="160" w:line="259" w:lineRule="auto"/>
        <w:rPr>
          <w:rFonts w:ascii="Calibri" w:eastAsia="Calibri" w:hAnsi="Calibri"/>
          <w:sz w:val="24"/>
        </w:rPr>
      </w:pPr>
      <w:r w:rsidRPr="00B2669C">
        <w:rPr>
          <w:rFonts w:ascii="Calibri" w:eastAsia="Calibri" w:hAnsi="Calibri"/>
          <w:sz w:val="24"/>
        </w:rPr>
        <w:t>Recognize unique religious places : To provide a platform for Orthodox Christian travelers to discover and visit unique religious places in Ethiopia, including pilgrimage sites, churches, and monasteries.</w:t>
      </w:r>
    </w:p>
    <w:p w:rsidR="00022331" w:rsidRPr="00B2669C" w:rsidRDefault="00022331" w:rsidP="008A47DB">
      <w:pPr>
        <w:pStyle w:val="ListParagraph"/>
        <w:numPr>
          <w:ilvl w:val="0"/>
          <w:numId w:val="7"/>
        </w:numPr>
        <w:tabs>
          <w:tab w:val="left" w:pos="1503"/>
        </w:tabs>
        <w:spacing w:after="160" w:line="259" w:lineRule="auto"/>
        <w:rPr>
          <w:rFonts w:ascii="Calibri" w:eastAsia="Calibri" w:hAnsi="Calibri"/>
          <w:sz w:val="24"/>
        </w:rPr>
      </w:pPr>
      <w:r w:rsidRPr="00B2669C">
        <w:rPr>
          <w:rFonts w:ascii="Calibri" w:eastAsia="Calibri" w:hAnsi="Calibri"/>
          <w:sz w:val="24"/>
        </w:rPr>
        <w:t>Improve religious knowledge : To offer educational resources and information on Orthodox Christian traditions, customs, and practices, enhancing the understanding and appreciation of visitors.</w:t>
      </w:r>
    </w:p>
    <w:p w:rsidR="00022331" w:rsidRPr="00B2669C" w:rsidRDefault="00022331" w:rsidP="008A47DB">
      <w:pPr>
        <w:pStyle w:val="ListParagraph"/>
        <w:numPr>
          <w:ilvl w:val="0"/>
          <w:numId w:val="7"/>
        </w:numPr>
        <w:tabs>
          <w:tab w:val="left" w:pos="1503"/>
        </w:tabs>
        <w:spacing w:after="160" w:line="259" w:lineRule="auto"/>
        <w:rPr>
          <w:rFonts w:ascii="Calibri" w:eastAsia="Calibri" w:hAnsi="Calibri"/>
          <w:sz w:val="24"/>
        </w:rPr>
      </w:pPr>
      <w:r w:rsidRPr="00B2669C">
        <w:rPr>
          <w:rFonts w:ascii="Calibri" w:eastAsia="Calibri" w:hAnsi="Calibri"/>
          <w:sz w:val="24"/>
        </w:rPr>
        <w:t>Know unknown places</w:t>
      </w:r>
      <w:r w:rsidR="00896BE7" w:rsidRPr="00B2669C">
        <w:rPr>
          <w:rFonts w:ascii="Calibri" w:eastAsia="Calibri" w:hAnsi="Calibri"/>
          <w:sz w:val="24"/>
        </w:rPr>
        <w:t xml:space="preserve"> : </w:t>
      </w:r>
      <w:r w:rsidRPr="00B2669C">
        <w:rPr>
          <w:rFonts w:ascii="Calibri" w:eastAsia="Calibri" w:hAnsi="Calibri"/>
          <w:sz w:val="24"/>
        </w:rPr>
        <w:t>To provide access to lesser-known pilgrimage sites, hidden gems, and off-the-beaten-path destinations that are rich in Orthodox Christian history and culture.</w:t>
      </w:r>
    </w:p>
    <w:p w:rsidR="00022331" w:rsidRPr="00B2669C" w:rsidRDefault="00022331" w:rsidP="008A47DB">
      <w:pPr>
        <w:pStyle w:val="ListParagraph"/>
        <w:numPr>
          <w:ilvl w:val="0"/>
          <w:numId w:val="7"/>
        </w:numPr>
        <w:tabs>
          <w:tab w:val="left" w:pos="1503"/>
        </w:tabs>
        <w:spacing w:after="160" w:line="259" w:lineRule="auto"/>
        <w:rPr>
          <w:rFonts w:ascii="Calibri" w:eastAsia="Calibri" w:hAnsi="Calibri"/>
          <w:sz w:val="24"/>
        </w:rPr>
      </w:pPr>
      <w:r w:rsidRPr="00B2669C">
        <w:rPr>
          <w:rFonts w:ascii="Calibri" w:eastAsia="Calibri" w:hAnsi="Calibri"/>
          <w:sz w:val="24"/>
        </w:rPr>
        <w:t>Assist poor churches**: To support and assist poor churches and monasteries in Ethiopia by providing resources and funding for their maintenance and development.</w:t>
      </w:r>
    </w:p>
    <w:p w:rsidR="00022331" w:rsidRPr="00B2669C" w:rsidRDefault="00896BE7" w:rsidP="008A47DB">
      <w:pPr>
        <w:pStyle w:val="ListParagraph"/>
        <w:numPr>
          <w:ilvl w:val="0"/>
          <w:numId w:val="7"/>
        </w:numPr>
        <w:tabs>
          <w:tab w:val="left" w:pos="1503"/>
        </w:tabs>
        <w:spacing w:after="160" w:line="259" w:lineRule="auto"/>
        <w:rPr>
          <w:rFonts w:ascii="Calibri" w:eastAsia="Calibri" w:hAnsi="Calibri"/>
          <w:sz w:val="24"/>
        </w:rPr>
      </w:pPr>
      <w:r w:rsidRPr="00B2669C">
        <w:rPr>
          <w:rFonts w:ascii="Calibri" w:eastAsia="Calibri" w:hAnsi="Calibri"/>
          <w:sz w:val="24"/>
        </w:rPr>
        <w:t xml:space="preserve">Update or gain inner peace </w:t>
      </w:r>
      <w:r w:rsidR="00022331" w:rsidRPr="00B2669C">
        <w:rPr>
          <w:rFonts w:ascii="Calibri" w:eastAsia="Calibri" w:hAnsi="Calibri"/>
          <w:sz w:val="24"/>
        </w:rPr>
        <w:t>: To offer a platform for Orthodox Christian travelers to relax, rejuvenate, and reconnect with their faith, promoting inner peace and spiritual growth.</w:t>
      </w:r>
    </w:p>
    <w:p w:rsidR="00022331"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 xml:space="preserve">Enhance spiritual experiences </w:t>
      </w:r>
      <w:r w:rsidR="00022331" w:rsidRPr="00B2669C">
        <w:rPr>
          <w:rFonts w:ascii="Calibri" w:eastAsia="Calibri" w:hAnsi="Calibri"/>
          <w:sz w:val="24"/>
        </w:rPr>
        <w:t>: To provide a range of spiritual activities and experiences, such as prayer services, blessings, and spiritual retreats, that cater to the needs of Orthodox Christian travelers.</w:t>
      </w:r>
    </w:p>
    <w:p w:rsidR="00B2669C" w:rsidRPr="00B2669C" w:rsidRDefault="00B2669C" w:rsidP="00B2669C">
      <w:pPr>
        <w:pStyle w:val="ListParagraph"/>
        <w:numPr>
          <w:ilvl w:val="0"/>
          <w:numId w:val="0"/>
        </w:numPr>
        <w:tabs>
          <w:tab w:val="left" w:pos="1503"/>
        </w:tabs>
        <w:spacing w:after="160" w:line="259" w:lineRule="auto"/>
        <w:ind w:left="720"/>
        <w:rPr>
          <w:rFonts w:ascii="Calibri" w:eastAsia="Calibri" w:hAnsi="Calibri"/>
          <w:sz w:val="24"/>
        </w:rPr>
      </w:pPr>
    </w:p>
    <w:p w:rsidR="00896BE7" w:rsidRPr="00B2669C" w:rsidRDefault="00022331"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lastRenderedPageBreak/>
        <w:t>Promote cultural exchange</w:t>
      </w:r>
      <w:r w:rsidR="00896BE7" w:rsidRPr="00B2669C">
        <w:rPr>
          <w:rFonts w:ascii="Calibri" w:eastAsia="Calibri" w:hAnsi="Calibri"/>
          <w:sz w:val="24"/>
        </w:rPr>
        <w:t xml:space="preserve"> </w:t>
      </w:r>
      <w:r w:rsidRPr="00B2669C">
        <w:rPr>
          <w:rFonts w:ascii="Calibri" w:eastAsia="Calibri" w:hAnsi="Calibri"/>
          <w:sz w:val="24"/>
        </w:rPr>
        <w:t>: To facilitate cultural exchange between visitors and local communities, promoting understanding and respect between different cultures.</w:t>
      </w:r>
    </w:p>
    <w:p w:rsidR="00022331" w:rsidRPr="00B2669C"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 xml:space="preserve">Support local communities </w:t>
      </w:r>
      <w:r w:rsidR="00022331" w:rsidRPr="00B2669C">
        <w:rPr>
          <w:rFonts w:ascii="Calibri" w:eastAsia="Calibri" w:hAnsi="Calibri"/>
          <w:sz w:val="24"/>
        </w:rPr>
        <w:t>: To support local communities by promoting sustainable tourism practices, creating jobs, and contributing to the local economy.</w:t>
      </w:r>
    </w:p>
    <w:p w:rsidR="00022331" w:rsidRPr="00B2669C"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 xml:space="preserve">Provide language support </w:t>
      </w:r>
      <w:r w:rsidR="00022331" w:rsidRPr="00B2669C">
        <w:rPr>
          <w:rFonts w:ascii="Calibri" w:eastAsia="Calibri" w:hAnsi="Calibri"/>
          <w:sz w:val="24"/>
        </w:rPr>
        <w:t>: To offer language support services, such as translation and interpretation, to help Orthodox Christian travelers communicate with locals and navigate the country.</w:t>
      </w:r>
    </w:p>
    <w:p w:rsidR="00896BE7" w:rsidRPr="00022331" w:rsidRDefault="00896BE7" w:rsidP="00022331">
      <w:pPr>
        <w:tabs>
          <w:tab w:val="left" w:pos="1503"/>
        </w:tabs>
        <w:spacing w:after="160" w:line="259" w:lineRule="auto"/>
        <w:rPr>
          <w:rFonts w:ascii="Calibri" w:eastAsia="Calibri" w:hAnsi="Calibri"/>
          <w:sz w:val="24"/>
        </w:rPr>
      </w:pPr>
    </w:p>
    <w:p w:rsidR="00022331" w:rsidRPr="00B2669C" w:rsidRDefault="00022331"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Enhance s</w:t>
      </w:r>
      <w:r w:rsidR="00896BE7" w:rsidRPr="00B2669C">
        <w:rPr>
          <w:rFonts w:ascii="Calibri" w:eastAsia="Calibri" w:hAnsi="Calibri"/>
          <w:sz w:val="24"/>
        </w:rPr>
        <w:t xml:space="preserve">afety and security </w:t>
      </w:r>
      <w:r w:rsidRPr="00B2669C">
        <w:rPr>
          <w:rFonts w:ascii="Calibri" w:eastAsia="Calibri" w:hAnsi="Calibri"/>
          <w:sz w:val="24"/>
        </w:rPr>
        <w:t>: To provide a safe and secure travel environment for Orthodox Christian travelers by offering real-time updates on safety conditions, emergency services, and security protocols.</w:t>
      </w:r>
    </w:p>
    <w:p w:rsidR="00022331" w:rsidRPr="00B2669C"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 xml:space="preserve">Facilitate group travel </w:t>
      </w:r>
      <w:r w:rsidR="00022331" w:rsidRPr="00B2669C">
        <w:rPr>
          <w:rFonts w:ascii="Calibri" w:eastAsia="Calibri" w:hAnsi="Calibri"/>
          <w:sz w:val="24"/>
        </w:rPr>
        <w:t>: To offer group travel options for Orthodox Christian travelers, including guided tours, pilgrimages, and retreats, that cater to their specific needs and interests.</w:t>
      </w:r>
    </w:p>
    <w:p w:rsidR="00022331" w:rsidRPr="00B2669C"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 xml:space="preserve">Provide personalized services </w:t>
      </w:r>
      <w:r w:rsidR="00022331" w:rsidRPr="00B2669C">
        <w:rPr>
          <w:rFonts w:ascii="Calibri" w:eastAsia="Calibri" w:hAnsi="Calibri"/>
          <w:sz w:val="24"/>
        </w:rPr>
        <w:t>: To offer personalized services, such as customized itineraries, travel planning assistance, and concierge services, that cater to the specific needs of Orthodox Christian travelers.</w:t>
      </w:r>
    </w:p>
    <w:p w:rsidR="00896BE7" w:rsidRPr="00022331" w:rsidRDefault="00896BE7" w:rsidP="00022331">
      <w:pPr>
        <w:tabs>
          <w:tab w:val="left" w:pos="1503"/>
        </w:tabs>
        <w:spacing w:after="160" w:line="259" w:lineRule="auto"/>
        <w:rPr>
          <w:rFonts w:ascii="Calibri" w:eastAsia="Calibri" w:hAnsi="Calibri"/>
          <w:sz w:val="24"/>
        </w:rPr>
      </w:pPr>
    </w:p>
    <w:p w:rsidR="00022331" w:rsidRPr="00B2669C"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Foster community connections</w:t>
      </w:r>
      <w:r w:rsidR="00022331" w:rsidRPr="00B2669C">
        <w:rPr>
          <w:rFonts w:ascii="Calibri" w:eastAsia="Calibri" w:hAnsi="Calibri"/>
          <w:sz w:val="24"/>
        </w:rPr>
        <w:t>: To foster connections between Orthodox Christian travelers from around the world by providing a platform for socialization, networking, and community building.</w:t>
      </w:r>
    </w:p>
    <w:p w:rsidR="00022331" w:rsidRPr="00B2669C" w:rsidRDefault="00896BE7"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 xml:space="preserve">Support charitable initiatives </w:t>
      </w:r>
      <w:r w:rsidR="00022331" w:rsidRPr="00B2669C">
        <w:rPr>
          <w:rFonts w:ascii="Calibri" w:eastAsia="Calibri" w:hAnsi="Calibri"/>
          <w:sz w:val="24"/>
        </w:rPr>
        <w:t>: To support charitable initiatives that benefit the Orthodox Church in Ethiopia, such as supporting orphanages, schools, and healthcare programs.</w:t>
      </w:r>
    </w:p>
    <w:p w:rsidR="00022331" w:rsidRPr="00B2669C" w:rsidRDefault="00022331" w:rsidP="008A47DB">
      <w:pPr>
        <w:pStyle w:val="ListParagraph"/>
        <w:numPr>
          <w:ilvl w:val="0"/>
          <w:numId w:val="8"/>
        </w:numPr>
        <w:tabs>
          <w:tab w:val="left" w:pos="1503"/>
        </w:tabs>
        <w:spacing w:after="160" w:line="259" w:lineRule="auto"/>
        <w:rPr>
          <w:rFonts w:ascii="Calibri" w:eastAsia="Calibri" w:hAnsi="Calibri"/>
          <w:sz w:val="24"/>
        </w:rPr>
      </w:pPr>
      <w:r w:rsidRPr="00B2669C">
        <w:rPr>
          <w:rFonts w:ascii="Calibri" w:eastAsia="Calibri" w:hAnsi="Calibri"/>
          <w:sz w:val="24"/>
        </w:rPr>
        <w:t>Preserve cultural</w:t>
      </w:r>
      <w:r w:rsidR="00896BE7" w:rsidRPr="00B2669C">
        <w:rPr>
          <w:rFonts w:ascii="Calibri" w:eastAsia="Calibri" w:hAnsi="Calibri"/>
          <w:sz w:val="24"/>
        </w:rPr>
        <w:t xml:space="preserve"> heritage </w:t>
      </w:r>
      <w:r w:rsidRPr="00B2669C">
        <w:rPr>
          <w:rFonts w:ascii="Calibri" w:eastAsia="Calibri" w:hAnsi="Calibri"/>
          <w:sz w:val="24"/>
        </w:rPr>
        <w:t>: To preserve the cultural heritage of Ethiopia by promoting the preservation of historical sites, traditional practices, and cultural traditions.</w:t>
      </w:r>
    </w:p>
    <w:p w:rsidR="00022331" w:rsidRPr="00022331" w:rsidRDefault="00022331" w:rsidP="00022331">
      <w:pPr>
        <w:tabs>
          <w:tab w:val="left" w:pos="1503"/>
        </w:tabs>
        <w:spacing w:after="160" w:line="259" w:lineRule="auto"/>
        <w:rPr>
          <w:rFonts w:ascii="Calibri" w:eastAsia="Calibri" w:hAnsi="Calibri"/>
          <w:sz w:val="24"/>
        </w:rPr>
      </w:pPr>
    </w:p>
    <w:p w:rsidR="00022331" w:rsidRPr="00022331" w:rsidRDefault="00022331" w:rsidP="00022331">
      <w:pPr>
        <w:tabs>
          <w:tab w:val="left" w:pos="1503"/>
        </w:tabs>
        <w:spacing w:after="160" w:line="259" w:lineRule="auto"/>
        <w:rPr>
          <w:rFonts w:ascii="Calibri" w:eastAsia="Calibri" w:hAnsi="Calibri"/>
          <w:sz w:val="24"/>
        </w:rPr>
      </w:pPr>
      <w:r w:rsidRPr="00022331">
        <w:rPr>
          <w:rFonts w:ascii="Calibri" w:eastAsia="Calibri" w:hAnsi="Calibri"/>
          <w:sz w:val="24"/>
        </w:rPr>
        <w:t>By achieving these objectives, the ETHIO RELIGIOUS TRAVEL MANAGEMENT SYSTEM aims to provide a comprehensive travel experience that caters to the unique needs of Orthodox Christian travelers in Ethiopia.</w:t>
      </w:r>
    </w:p>
    <w:p w:rsidR="00022331" w:rsidRPr="00022331" w:rsidRDefault="00022331" w:rsidP="00022331">
      <w:pPr>
        <w:tabs>
          <w:tab w:val="left" w:pos="1503"/>
        </w:tabs>
        <w:spacing w:after="160" w:line="259" w:lineRule="auto"/>
        <w:rPr>
          <w:rFonts w:ascii="Calibri" w:eastAsia="Calibri" w:hAnsi="Calibri"/>
          <w:sz w:val="24"/>
        </w:rPr>
      </w:pPr>
    </w:p>
    <w:p w:rsidR="00022331" w:rsidRPr="00022331" w:rsidRDefault="00022331" w:rsidP="00022331">
      <w:pPr>
        <w:tabs>
          <w:tab w:val="left" w:pos="1503"/>
        </w:tabs>
        <w:spacing w:after="160" w:line="259" w:lineRule="auto"/>
        <w:rPr>
          <w:rFonts w:ascii="Calibri" w:eastAsia="Calibri" w:hAnsi="Calibri"/>
          <w:sz w:val="24"/>
        </w:rPr>
      </w:pPr>
    </w:p>
    <w:p w:rsidR="00022331" w:rsidRPr="00022331" w:rsidRDefault="00022331" w:rsidP="00022331">
      <w:pPr>
        <w:tabs>
          <w:tab w:val="left" w:pos="1503"/>
        </w:tabs>
        <w:spacing w:after="160" w:line="259" w:lineRule="auto"/>
        <w:rPr>
          <w:rFonts w:ascii="Calibri" w:eastAsia="Calibri" w:hAnsi="Calibri"/>
          <w:sz w:val="24"/>
        </w:rPr>
      </w:pPr>
    </w:p>
    <w:p w:rsidR="00896BE7" w:rsidRPr="00896BE7" w:rsidRDefault="00896BE7" w:rsidP="00896BE7">
      <w:pPr>
        <w:tabs>
          <w:tab w:val="left" w:pos="1503"/>
        </w:tabs>
        <w:rPr>
          <w:rFonts w:ascii="Calibri" w:eastAsia="Calibri" w:hAnsi="Calibri"/>
        </w:rPr>
      </w:pPr>
      <w:r>
        <w:rPr>
          <w:sz w:val="24"/>
        </w:rPr>
        <w:tab/>
      </w:r>
    </w:p>
    <w:p w:rsidR="00583C8C" w:rsidRDefault="00583C8C" w:rsidP="00583C8C">
      <w:pPr>
        <w:tabs>
          <w:tab w:val="left" w:pos="1503"/>
        </w:tabs>
        <w:spacing w:after="160" w:line="259" w:lineRule="auto"/>
        <w:rPr>
          <w:rFonts w:ascii="Calibri" w:eastAsia="Calibri" w:hAnsi="Calibri"/>
        </w:rPr>
      </w:pPr>
    </w:p>
    <w:p w:rsidR="00896BE7" w:rsidRPr="00896BE7" w:rsidRDefault="00896BE7" w:rsidP="00896BE7">
      <w:pPr>
        <w:tabs>
          <w:tab w:val="left" w:pos="1503"/>
        </w:tabs>
        <w:spacing w:after="160" w:line="259" w:lineRule="auto"/>
        <w:rPr>
          <w:rFonts w:ascii="Calibri" w:eastAsia="Calibri" w:hAnsi="Calibri"/>
          <w:color w:val="FF0000"/>
          <w:sz w:val="28"/>
        </w:rPr>
      </w:pPr>
      <w:r w:rsidRPr="00583C8C">
        <w:rPr>
          <w:rFonts w:ascii="Calibri" w:eastAsia="Calibri" w:hAnsi="Calibri"/>
          <w:color w:val="FF0000"/>
          <w:sz w:val="28"/>
        </w:rPr>
        <w:t>SERVICE</w:t>
      </w:r>
    </w:p>
    <w:p w:rsidR="00896BE7" w:rsidRPr="00896BE7" w:rsidRDefault="00896BE7" w:rsidP="00896BE7">
      <w:pPr>
        <w:tabs>
          <w:tab w:val="left" w:pos="1503"/>
        </w:tabs>
        <w:spacing w:after="160" w:line="259" w:lineRule="auto"/>
        <w:rPr>
          <w:rFonts w:ascii="Calibri" w:eastAsia="Calibri" w:hAnsi="Calibri"/>
          <w:sz w:val="28"/>
        </w:rPr>
      </w:pPr>
      <w:r w:rsidRPr="00896BE7">
        <w:rPr>
          <w:rFonts w:ascii="Calibri" w:eastAsia="Calibri" w:hAnsi="Calibri"/>
          <w:sz w:val="28"/>
        </w:rPr>
        <w:t>The project will utilize Information Technology (IT) to design and develop a web-based system that will provide a range of features and services, including:</w:t>
      </w:r>
    </w:p>
    <w:p w:rsidR="00896BE7" w:rsidRPr="00583C8C" w:rsidRDefault="00896BE7" w:rsidP="008A47DB">
      <w:pPr>
        <w:pStyle w:val="ListParagraph"/>
        <w:numPr>
          <w:ilvl w:val="0"/>
          <w:numId w:val="2"/>
        </w:numPr>
        <w:tabs>
          <w:tab w:val="left" w:pos="1503"/>
        </w:tabs>
        <w:spacing w:after="160" w:line="259" w:lineRule="auto"/>
        <w:rPr>
          <w:rFonts w:ascii="Calibri" w:eastAsia="Calibri" w:hAnsi="Calibri"/>
          <w:sz w:val="24"/>
        </w:rPr>
      </w:pPr>
      <w:r w:rsidRPr="00583C8C">
        <w:rPr>
          <w:rFonts w:ascii="Calibri" w:eastAsia="Calibri" w:hAnsi="Calibri"/>
          <w:sz w:val="24"/>
        </w:rPr>
        <w:t>Online booking and reservation system for accommodations, transportation, and tour packages</w:t>
      </w:r>
    </w:p>
    <w:p w:rsidR="00896BE7" w:rsidRPr="00583C8C" w:rsidRDefault="00896BE7" w:rsidP="008A47DB">
      <w:pPr>
        <w:pStyle w:val="ListParagraph"/>
        <w:numPr>
          <w:ilvl w:val="0"/>
          <w:numId w:val="2"/>
        </w:numPr>
        <w:tabs>
          <w:tab w:val="left" w:pos="1503"/>
        </w:tabs>
        <w:spacing w:after="160" w:line="259" w:lineRule="auto"/>
        <w:rPr>
          <w:rFonts w:ascii="Calibri" w:eastAsia="Calibri" w:hAnsi="Calibri"/>
          <w:sz w:val="24"/>
        </w:rPr>
      </w:pPr>
      <w:r w:rsidRPr="00583C8C">
        <w:rPr>
          <w:rFonts w:ascii="Calibri" w:eastAsia="Calibri" w:hAnsi="Calibri"/>
          <w:sz w:val="24"/>
        </w:rPr>
        <w:t>Real-time tracking and monitoring of travel arrangements</w:t>
      </w:r>
    </w:p>
    <w:p w:rsidR="00896BE7" w:rsidRPr="00583C8C" w:rsidRDefault="00896BE7" w:rsidP="008A47DB">
      <w:pPr>
        <w:pStyle w:val="ListParagraph"/>
        <w:numPr>
          <w:ilvl w:val="0"/>
          <w:numId w:val="2"/>
        </w:numPr>
        <w:tabs>
          <w:tab w:val="left" w:pos="1503"/>
        </w:tabs>
        <w:spacing w:after="160" w:line="259" w:lineRule="auto"/>
        <w:rPr>
          <w:rFonts w:ascii="Calibri" w:eastAsia="Calibri" w:hAnsi="Calibri"/>
          <w:sz w:val="24"/>
        </w:rPr>
      </w:pPr>
      <w:r w:rsidRPr="00583C8C">
        <w:rPr>
          <w:rFonts w:ascii="Calibri" w:eastAsia="Calibri" w:hAnsi="Calibri"/>
          <w:sz w:val="24"/>
        </w:rPr>
        <w:t>Provision of information about religious sites and tourist attractions</w:t>
      </w:r>
    </w:p>
    <w:p w:rsidR="00896BE7" w:rsidRPr="00583C8C" w:rsidRDefault="00896BE7" w:rsidP="008A47DB">
      <w:pPr>
        <w:pStyle w:val="ListParagraph"/>
        <w:numPr>
          <w:ilvl w:val="0"/>
          <w:numId w:val="2"/>
        </w:numPr>
        <w:tabs>
          <w:tab w:val="left" w:pos="1503"/>
        </w:tabs>
        <w:spacing w:after="160" w:line="259" w:lineRule="auto"/>
        <w:rPr>
          <w:rFonts w:ascii="Calibri" w:eastAsia="Calibri" w:hAnsi="Calibri"/>
          <w:sz w:val="24"/>
        </w:rPr>
      </w:pPr>
      <w:r w:rsidRPr="00583C8C">
        <w:rPr>
          <w:rFonts w:ascii="Calibri" w:eastAsia="Calibri" w:hAnsi="Calibri"/>
          <w:sz w:val="24"/>
        </w:rPr>
        <w:t>Access to amenities and services for pilgrims and tourists</w:t>
      </w:r>
    </w:p>
    <w:p w:rsidR="00896BE7" w:rsidRPr="00583C8C" w:rsidRDefault="00896BE7" w:rsidP="008A47DB">
      <w:pPr>
        <w:pStyle w:val="ListParagraph"/>
        <w:numPr>
          <w:ilvl w:val="0"/>
          <w:numId w:val="2"/>
        </w:numPr>
        <w:tabs>
          <w:tab w:val="left" w:pos="1503"/>
        </w:tabs>
        <w:spacing w:after="160" w:line="259" w:lineRule="auto"/>
        <w:rPr>
          <w:rFonts w:ascii="Calibri" w:eastAsia="Calibri" w:hAnsi="Calibri"/>
        </w:rPr>
      </w:pPr>
      <w:r w:rsidRPr="00583C8C">
        <w:rPr>
          <w:rFonts w:ascii="Calibri" w:eastAsia="Calibri" w:hAnsi="Calibri"/>
          <w:sz w:val="24"/>
        </w:rPr>
        <w:t xml:space="preserve">Integration with local communities to promote </w:t>
      </w:r>
      <w:r w:rsidRPr="00583C8C">
        <w:rPr>
          <w:rFonts w:ascii="Calibri" w:eastAsia="Calibri" w:hAnsi="Calibri"/>
        </w:rPr>
        <w:t xml:space="preserve">cultural </w:t>
      </w:r>
      <w:r w:rsidRPr="00583C8C">
        <w:rPr>
          <w:rFonts w:ascii="Calibri" w:eastAsia="Calibri" w:hAnsi="Calibri"/>
          <w:sz w:val="24"/>
        </w:rPr>
        <w:t xml:space="preserve">exchange </w:t>
      </w:r>
      <w:r w:rsidRPr="00583C8C">
        <w:rPr>
          <w:rFonts w:ascii="Calibri" w:eastAsia="Calibri" w:hAnsi="Calibri"/>
          <w:sz w:val="28"/>
        </w:rPr>
        <w:t xml:space="preserve">and </w:t>
      </w:r>
      <w:r w:rsidRPr="00583C8C">
        <w:rPr>
          <w:rFonts w:ascii="Calibri" w:eastAsia="Calibri" w:hAnsi="Calibri"/>
          <w:sz w:val="24"/>
        </w:rPr>
        <w:t>engagement</w:t>
      </w:r>
    </w:p>
    <w:p w:rsidR="00583C8C" w:rsidRPr="00896BE7" w:rsidRDefault="00583C8C" w:rsidP="00896BE7">
      <w:pPr>
        <w:tabs>
          <w:tab w:val="left" w:pos="1503"/>
        </w:tabs>
        <w:spacing w:after="160" w:line="259" w:lineRule="auto"/>
        <w:rPr>
          <w:rFonts w:ascii="Calibri" w:eastAsia="Calibri" w:hAnsi="Calibri"/>
        </w:rPr>
      </w:pPr>
    </w:p>
    <w:p w:rsidR="00583C8C" w:rsidRPr="00583C8C" w:rsidRDefault="00896BE7" w:rsidP="00896BE7">
      <w:pPr>
        <w:tabs>
          <w:tab w:val="left" w:pos="1503"/>
        </w:tabs>
        <w:spacing w:after="160" w:line="259" w:lineRule="auto"/>
        <w:rPr>
          <w:rFonts w:ascii="Calibri" w:eastAsia="Calibri" w:hAnsi="Calibri"/>
          <w:color w:val="FF0000"/>
          <w:sz w:val="28"/>
        </w:rPr>
      </w:pPr>
      <w:r w:rsidRPr="00583C8C">
        <w:rPr>
          <w:rFonts w:ascii="Calibri" w:eastAsia="Calibri" w:hAnsi="Calibri"/>
          <w:color w:val="FF0000"/>
          <w:sz w:val="28"/>
        </w:rPr>
        <w:t>BENEFITES</w:t>
      </w:r>
    </w:p>
    <w:p w:rsidR="00896BE7" w:rsidRPr="00896BE7" w:rsidRDefault="00896BE7" w:rsidP="00896BE7">
      <w:pPr>
        <w:tabs>
          <w:tab w:val="left" w:pos="1503"/>
        </w:tabs>
        <w:spacing w:after="160" w:line="259" w:lineRule="auto"/>
        <w:rPr>
          <w:rFonts w:ascii="Calibri" w:eastAsia="Calibri" w:hAnsi="Calibri"/>
          <w:sz w:val="24"/>
        </w:rPr>
      </w:pPr>
      <w:r w:rsidRPr="00896BE7">
        <w:rPr>
          <w:rFonts w:ascii="Calibri" w:eastAsia="Calibri" w:hAnsi="Calibri"/>
          <w:sz w:val="24"/>
        </w:rPr>
        <w:t>The ETHIO RELIGIOUS TRAVEL MANAGEMENT SYSTEM is expected to benefit both the tourism industry and the local community by:</w:t>
      </w:r>
    </w:p>
    <w:p w:rsidR="00896BE7" w:rsidRPr="00583C8C" w:rsidRDefault="00896BE7" w:rsidP="008A47DB">
      <w:pPr>
        <w:pStyle w:val="ListParagraph"/>
        <w:numPr>
          <w:ilvl w:val="0"/>
          <w:numId w:val="3"/>
        </w:numPr>
        <w:tabs>
          <w:tab w:val="left" w:pos="1503"/>
        </w:tabs>
        <w:spacing w:after="160" w:line="259" w:lineRule="auto"/>
        <w:rPr>
          <w:rFonts w:ascii="Calibri" w:eastAsia="Calibri" w:hAnsi="Calibri"/>
          <w:sz w:val="24"/>
        </w:rPr>
      </w:pPr>
      <w:r w:rsidRPr="00583C8C">
        <w:rPr>
          <w:rFonts w:ascii="Calibri" w:eastAsia="Calibri" w:hAnsi="Calibri"/>
          <w:sz w:val="24"/>
        </w:rPr>
        <w:t>Improving the efficiency and effectiveness of travel arrangements</w:t>
      </w:r>
    </w:p>
    <w:p w:rsidR="00896BE7" w:rsidRPr="00583C8C" w:rsidRDefault="00896BE7" w:rsidP="008A47DB">
      <w:pPr>
        <w:pStyle w:val="ListParagraph"/>
        <w:numPr>
          <w:ilvl w:val="0"/>
          <w:numId w:val="3"/>
        </w:numPr>
        <w:tabs>
          <w:tab w:val="left" w:pos="1503"/>
        </w:tabs>
        <w:spacing w:after="160" w:line="259" w:lineRule="auto"/>
        <w:rPr>
          <w:rFonts w:ascii="Calibri" w:eastAsia="Calibri" w:hAnsi="Calibri"/>
          <w:sz w:val="24"/>
        </w:rPr>
      </w:pPr>
      <w:r w:rsidRPr="00583C8C">
        <w:rPr>
          <w:rFonts w:ascii="Calibri" w:eastAsia="Calibri" w:hAnsi="Calibri"/>
          <w:sz w:val="24"/>
        </w:rPr>
        <w:t>Enhancing the overall experience of pilgrims and tourists</w:t>
      </w:r>
    </w:p>
    <w:p w:rsidR="00896BE7" w:rsidRPr="00583C8C" w:rsidRDefault="00896BE7" w:rsidP="008A47DB">
      <w:pPr>
        <w:pStyle w:val="ListParagraph"/>
        <w:numPr>
          <w:ilvl w:val="0"/>
          <w:numId w:val="3"/>
        </w:numPr>
        <w:tabs>
          <w:tab w:val="left" w:pos="1503"/>
        </w:tabs>
        <w:spacing w:after="160" w:line="259" w:lineRule="auto"/>
        <w:rPr>
          <w:rFonts w:ascii="Calibri" w:eastAsia="Calibri" w:hAnsi="Calibri"/>
          <w:sz w:val="24"/>
        </w:rPr>
      </w:pPr>
      <w:r w:rsidRPr="00583C8C">
        <w:rPr>
          <w:rFonts w:ascii="Calibri" w:eastAsia="Calibri" w:hAnsi="Calibri"/>
          <w:sz w:val="24"/>
        </w:rPr>
        <w:t>Increasing revenue for local businesses and communities</w:t>
      </w:r>
    </w:p>
    <w:p w:rsidR="00896BE7" w:rsidRPr="00583C8C" w:rsidRDefault="00896BE7" w:rsidP="008A47DB">
      <w:pPr>
        <w:pStyle w:val="ListParagraph"/>
        <w:numPr>
          <w:ilvl w:val="0"/>
          <w:numId w:val="3"/>
        </w:numPr>
        <w:tabs>
          <w:tab w:val="left" w:pos="1503"/>
        </w:tabs>
        <w:spacing w:after="160" w:line="259" w:lineRule="auto"/>
        <w:rPr>
          <w:rFonts w:ascii="Calibri" w:eastAsia="Calibri" w:hAnsi="Calibri"/>
          <w:sz w:val="24"/>
        </w:rPr>
      </w:pPr>
      <w:r w:rsidRPr="00583C8C">
        <w:rPr>
          <w:rFonts w:ascii="Calibri" w:eastAsia="Calibri" w:hAnsi="Calibri"/>
          <w:sz w:val="24"/>
        </w:rPr>
        <w:t>Promoting cultural exchange and understanding between visitors and locals</w:t>
      </w:r>
    </w:p>
    <w:p w:rsidR="00896BE7" w:rsidRPr="00896BE7" w:rsidRDefault="00896BE7" w:rsidP="00896BE7">
      <w:pPr>
        <w:tabs>
          <w:tab w:val="left" w:pos="1503"/>
        </w:tabs>
        <w:spacing w:after="160" w:line="259" w:lineRule="auto"/>
        <w:rPr>
          <w:rFonts w:ascii="Calibri" w:eastAsia="Calibri" w:hAnsi="Calibri"/>
          <w:sz w:val="24"/>
        </w:rPr>
      </w:pPr>
    </w:p>
    <w:p w:rsidR="00896BE7" w:rsidRDefault="00896BE7" w:rsidP="00896BE7">
      <w:pPr>
        <w:tabs>
          <w:tab w:val="left" w:pos="1099"/>
        </w:tabs>
        <w:spacing w:after="160" w:line="259" w:lineRule="auto"/>
        <w:rPr>
          <w:rFonts w:ascii="Calibri" w:eastAsia="Calibri" w:hAnsi="Calibri"/>
        </w:rPr>
      </w:pPr>
      <w:r>
        <w:rPr>
          <w:rFonts w:ascii="Calibri" w:eastAsia="Calibri" w:hAnsi="Calibri"/>
        </w:rPr>
        <w:tab/>
      </w:r>
    </w:p>
    <w:p w:rsidR="00896BE7" w:rsidRDefault="00896BE7" w:rsidP="00896BE7">
      <w:pPr>
        <w:tabs>
          <w:tab w:val="left" w:pos="1503"/>
        </w:tabs>
        <w:spacing w:after="160" w:line="259" w:lineRule="auto"/>
        <w:rPr>
          <w:rFonts w:ascii="Calibri" w:eastAsia="Calibri" w:hAnsi="Calibri"/>
        </w:rPr>
      </w:pPr>
    </w:p>
    <w:p w:rsidR="00896BE7" w:rsidRPr="00896BE7" w:rsidRDefault="00896BE7" w:rsidP="00896BE7">
      <w:pPr>
        <w:tabs>
          <w:tab w:val="left" w:pos="1503"/>
        </w:tabs>
        <w:spacing w:after="160" w:line="259" w:lineRule="auto"/>
        <w:rPr>
          <w:rFonts w:ascii="Calibri" w:eastAsia="Calibri" w:hAnsi="Calibri"/>
          <w:sz w:val="24"/>
          <w:szCs w:val="24"/>
        </w:rPr>
      </w:pPr>
    </w:p>
    <w:p w:rsidR="00896BE7" w:rsidRDefault="00896BE7" w:rsidP="00896BE7">
      <w:pPr>
        <w:tabs>
          <w:tab w:val="left" w:pos="1503"/>
        </w:tabs>
        <w:spacing w:after="160" w:line="259" w:lineRule="auto"/>
        <w:rPr>
          <w:rFonts w:ascii="Calibri" w:eastAsia="Calibri" w:hAnsi="Calibri"/>
          <w:sz w:val="24"/>
          <w:szCs w:val="24"/>
        </w:rPr>
      </w:pPr>
    </w:p>
    <w:p w:rsidR="00896BE7" w:rsidRDefault="00896BE7" w:rsidP="00896BE7">
      <w:pPr>
        <w:tabs>
          <w:tab w:val="left" w:pos="1503"/>
        </w:tabs>
        <w:spacing w:after="160" w:line="259" w:lineRule="auto"/>
        <w:rPr>
          <w:rFonts w:ascii="Calibri" w:eastAsia="Calibri" w:hAnsi="Calibri"/>
          <w:sz w:val="24"/>
          <w:szCs w:val="24"/>
        </w:rPr>
      </w:pPr>
    </w:p>
    <w:p w:rsidR="00896BE7" w:rsidRDefault="00896BE7" w:rsidP="00896BE7">
      <w:pPr>
        <w:tabs>
          <w:tab w:val="left" w:pos="1503"/>
        </w:tabs>
        <w:spacing w:after="160" w:line="259" w:lineRule="auto"/>
        <w:rPr>
          <w:rFonts w:ascii="Calibri" w:eastAsia="Calibri" w:hAnsi="Calibri"/>
          <w:sz w:val="24"/>
          <w:szCs w:val="24"/>
        </w:rPr>
      </w:pPr>
    </w:p>
    <w:p w:rsidR="00896BE7" w:rsidRDefault="00896BE7" w:rsidP="00896BE7">
      <w:pPr>
        <w:tabs>
          <w:tab w:val="left" w:pos="1503"/>
        </w:tabs>
        <w:spacing w:after="160" w:line="259" w:lineRule="auto"/>
        <w:rPr>
          <w:rFonts w:ascii="Calibri" w:eastAsia="Calibri" w:hAnsi="Calibri"/>
          <w:sz w:val="24"/>
          <w:szCs w:val="24"/>
        </w:rPr>
      </w:pPr>
    </w:p>
    <w:p w:rsidR="00896BE7" w:rsidRDefault="00896BE7" w:rsidP="00896BE7">
      <w:pPr>
        <w:tabs>
          <w:tab w:val="left" w:pos="1503"/>
        </w:tabs>
        <w:spacing w:after="160" w:line="259" w:lineRule="auto"/>
        <w:rPr>
          <w:rFonts w:ascii="Calibri" w:eastAsia="Calibri" w:hAnsi="Calibri"/>
          <w:sz w:val="24"/>
          <w:szCs w:val="24"/>
        </w:rPr>
      </w:pPr>
    </w:p>
    <w:p w:rsidR="00583C8C" w:rsidRDefault="00583C8C" w:rsidP="00583C8C">
      <w:pPr>
        <w:tabs>
          <w:tab w:val="left" w:pos="1503"/>
        </w:tabs>
        <w:spacing w:after="160" w:line="259" w:lineRule="auto"/>
        <w:rPr>
          <w:rFonts w:ascii="Calibri" w:eastAsia="Calibri" w:hAnsi="Calibri"/>
          <w:sz w:val="24"/>
          <w:szCs w:val="24"/>
        </w:rPr>
      </w:pPr>
    </w:p>
    <w:p w:rsidR="00583C8C" w:rsidRDefault="00583C8C" w:rsidP="00583C8C">
      <w:pPr>
        <w:tabs>
          <w:tab w:val="left" w:pos="1503"/>
        </w:tabs>
        <w:spacing w:after="160" w:line="259" w:lineRule="auto"/>
        <w:rPr>
          <w:rFonts w:ascii="Calibri" w:eastAsia="Calibri" w:hAnsi="Calibri"/>
          <w:sz w:val="24"/>
          <w:szCs w:val="24"/>
        </w:rPr>
      </w:pPr>
    </w:p>
    <w:p w:rsidR="003A0A4F" w:rsidRPr="003A0A4F" w:rsidRDefault="00583C8C" w:rsidP="00583C8C">
      <w:pPr>
        <w:tabs>
          <w:tab w:val="left" w:pos="1503"/>
        </w:tabs>
        <w:spacing w:after="160" w:line="259" w:lineRule="auto"/>
        <w:rPr>
          <w:rFonts w:ascii="Calibri" w:eastAsia="Calibri" w:hAnsi="Calibri"/>
          <w:sz w:val="26"/>
          <w:szCs w:val="26"/>
        </w:rPr>
      </w:pPr>
      <w:r w:rsidRPr="003A0A4F">
        <w:rPr>
          <w:rFonts w:ascii="Calibri" w:eastAsia="Calibri" w:hAnsi="Calibri"/>
          <w:sz w:val="26"/>
          <w:szCs w:val="26"/>
        </w:rPr>
        <w:t xml:space="preserve">              The project will be implemented in phases, with the following objectives:</w:t>
      </w:r>
    </w:p>
    <w:p w:rsidR="00583C8C" w:rsidRPr="00583C8C" w:rsidRDefault="00583C8C" w:rsidP="008A47DB">
      <w:pPr>
        <w:pStyle w:val="ListParagraph"/>
        <w:numPr>
          <w:ilvl w:val="0"/>
          <w:numId w:val="6"/>
        </w:numPr>
        <w:tabs>
          <w:tab w:val="left" w:pos="1503"/>
        </w:tabs>
        <w:spacing w:after="160" w:line="259" w:lineRule="auto"/>
        <w:rPr>
          <w:rFonts w:ascii="Calibri" w:eastAsia="Calibri" w:hAnsi="Calibri"/>
          <w:sz w:val="24"/>
        </w:rPr>
      </w:pPr>
      <w:r w:rsidRPr="00583C8C">
        <w:rPr>
          <w:rFonts w:ascii="Calibri" w:eastAsia="Calibri" w:hAnsi="Calibri"/>
          <w:sz w:val="24"/>
        </w:rPr>
        <w:t>Phase 1: Needs assessment and requirement gathering</w:t>
      </w:r>
    </w:p>
    <w:p w:rsidR="00583C8C" w:rsidRPr="003A0A4F" w:rsidRDefault="00583C8C" w:rsidP="008A47DB">
      <w:pPr>
        <w:pStyle w:val="ListParagraph"/>
        <w:numPr>
          <w:ilvl w:val="0"/>
          <w:numId w:val="6"/>
        </w:numPr>
        <w:tabs>
          <w:tab w:val="left" w:pos="1503"/>
        </w:tabs>
        <w:spacing w:after="160" w:line="259" w:lineRule="auto"/>
        <w:rPr>
          <w:rFonts w:ascii="Calibri" w:eastAsia="Calibri" w:hAnsi="Calibri"/>
          <w:sz w:val="24"/>
        </w:rPr>
      </w:pPr>
      <w:r w:rsidRPr="003A0A4F">
        <w:rPr>
          <w:rFonts w:ascii="Calibri" w:eastAsia="Calibri" w:hAnsi="Calibri"/>
          <w:sz w:val="24"/>
        </w:rPr>
        <w:t>Phase 2: System design and development</w:t>
      </w:r>
    </w:p>
    <w:p w:rsidR="00583C8C" w:rsidRPr="003A0A4F" w:rsidRDefault="00583C8C" w:rsidP="008A47DB">
      <w:pPr>
        <w:pStyle w:val="ListParagraph"/>
        <w:numPr>
          <w:ilvl w:val="0"/>
          <w:numId w:val="6"/>
        </w:numPr>
        <w:tabs>
          <w:tab w:val="left" w:pos="1503"/>
        </w:tabs>
        <w:spacing w:after="160" w:line="259" w:lineRule="auto"/>
        <w:rPr>
          <w:rFonts w:ascii="Calibri" w:eastAsia="Calibri" w:hAnsi="Calibri"/>
          <w:sz w:val="24"/>
        </w:rPr>
      </w:pPr>
      <w:r w:rsidRPr="003A0A4F">
        <w:rPr>
          <w:rFonts w:ascii="Calibri" w:eastAsia="Calibri" w:hAnsi="Calibri"/>
          <w:sz w:val="24"/>
        </w:rPr>
        <w:t>Phase 3: Testing and piloting</w:t>
      </w:r>
    </w:p>
    <w:p w:rsidR="00583C8C" w:rsidRPr="003A0A4F" w:rsidRDefault="00583C8C" w:rsidP="008A47DB">
      <w:pPr>
        <w:pStyle w:val="ListParagraph"/>
        <w:numPr>
          <w:ilvl w:val="0"/>
          <w:numId w:val="6"/>
        </w:numPr>
        <w:tabs>
          <w:tab w:val="left" w:pos="1503"/>
        </w:tabs>
        <w:spacing w:after="160" w:line="259" w:lineRule="auto"/>
        <w:rPr>
          <w:rFonts w:ascii="Calibri" w:eastAsia="Calibri" w:hAnsi="Calibri"/>
          <w:sz w:val="24"/>
        </w:rPr>
      </w:pPr>
      <w:r w:rsidRPr="003A0A4F">
        <w:rPr>
          <w:rFonts w:ascii="Calibri" w:eastAsia="Calibri" w:hAnsi="Calibri"/>
          <w:sz w:val="24"/>
        </w:rPr>
        <w:t>Phase 4: Implementation and deployment</w:t>
      </w:r>
    </w:p>
    <w:p w:rsidR="00896BE7" w:rsidRDefault="00896BE7" w:rsidP="00583C8C">
      <w:pPr>
        <w:tabs>
          <w:tab w:val="left" w:pos="1503"/>
        </w:tabs>
        <w:spacing w:after="160" w:line="259" w:lineRule="auto"/>
        <w:ind w:firstLine="720"/>
        <w:rPr>
          <w:rFonts w:ascii="Calibri" w:eastAsia="Calibri" w:hAnsi="Calibri"/>
          <w:sz w:val="24"/>
          <w:szCs w:val="24"/>
        </w:rPr>
      </w:pPr>
    </w:p>
    <w:p w:rsidR="00583C8C" w:rsidRPr="003A0A4F" w:rsidRDefault="00583C8C" w:rsidP="00583C8C">
      <w:pPr>
        <w:tabs>
          <w:tab w:val="left" w:pos="1503"/>
        </w:tabs>
        <w:spacing w:after="160" w:line="259" w:lineRule="auto"/>
        <w:rPr>
          <w:rFonts w:ascii="Calibri" w:eastAsia="Calibri" w:hAnsi="Calibri"/>
          <w:sz w:val="26"/>
          <w:szCs w:val="26"/>
        </w:rPr>
      </w:pPr>
      <w:r w:rsidRPr="003A0A4F">
        <w:rPr>
          <w:rFonts w:ascii="Calibri" w:eastAsia="Calibri" w:hAnsi="Calibri"/>
          <w:sz w:val="26"/>
          <w:szCs w:val="26"/>
        </w:rPr>
        <w:t xml:space="preserve">                   The project team will consist of:</w:t>
      </w:r>
    </w:p>
    <w:p w:rsidR="00583C8C" w:rsidRPr="00583C8C" w:rsidRDefault="00583C8C" w:rsidP="008A47DB">
      <w:pPr>
        <w:pStyle w:val="ListParagraph"/>
        <w:numPr>
          <w:ilvl w:val="0"/>
          <w:numId w:val="4"/>
        </w:numPr>
        <w:tabs>
          <w:tab w:val="left" w:pos="1503"/>
        </w:tabs>
        <w:spacing w:after="160" w:line="259" w:lineRule="auto"/>
        <w:rPr>
          <w:rFonts w:ascii="Calibri" w:eastAsia="Calibri" w:hAnsi="Calibri"/>
          <w:sz w:val="24"/>
        </w:rPr>
      </w:pPr>
      <w:r w:rsidRPr="00583C8C">
        <w:rPr>
          <w:rFonts w:ascii="Calibri" w:eastAsia="Calibri" w:hAnsi="Calibri"/>
          <w:sz w:val="24"/>
        </w:rPr>
        <w:t>Project Manager</w:t>
      </w:r>
    </w:p>
    <w:p w:rsidR="00583C8C" w:rsidRPr="00583C8C" w:rsidRDefault="00583C8C" w:rsidP="008A47DB">
      <w:pPr>
        <w:pStyle w:val="ListParagraph"/>
        <w:numPr>
          <w:ilvl w:val="0"/>
          <w:numId w:val="5"/>
        </w:numPr>
        <w:tabs>
          <w:tab w:val="left" w:pos="1503"/>
        </w:tabs>
        <w:spacing w:after="160" w:line="259" w:lineRule="auto"/>
        <w:rPr>
          <w:rFonts w:ascii="Calibri" w:eastAsia="Calibri" w:hAnsi="Calibri"/>
          <w:sz w:val="24"/>
        </w:rPr>
      </w:pPr>
      <w:r w:rsidRPr="00583C8C">
        <w:rPr>
          <w:rFonts w:ascii="Calibri" w:eastAsia="Calibri" w:hAnsi="Calibri"/>
          <w:sz w:val="24"/>
        </w:rPr>
        <w:t>System Analysts</w:t>
      </w:r>
    </w:p>
    <w:p w:rsidR="00583C8C" w:rsidRPr="00583C8C" w:rsidRDefault="00583C8C" w:rsidP="008A47DB">
      <w:pPr>
        <w:pStyle w:val="ListParagraph"/>
        <w:numPr>
          <w:ilvl w:val="0"/>
          <w:numId w:val="5"/>
        </w:numPr>
        <w:tabs>
          <w:tab w:val="left" w:pos="1503"/>
        </w:tabs>
        <w:spacing w:after="160" w:line="259" w:lineRule="auto"/>
        <w:rPr>
          <w:rFonts w:ascii="Calibri" w:eastAsia="Calibri" w:hAnsi="Calibri"/>
          <w:sz w:val="24"/>
        </w:rPr>
      </w:pPr>
      <w:r w:rsidRPr="00583C8C">
        <w:rPr>
          <w:rFonts w:ascii="Calibri" w:eastAsia="Calibri" w:hAnsi="Calibri"/>
          <w:sz w:val="24"/>
        </w:rPr>
        <w:t>Software Developers</w:t>
      </w:r>
    </w:p>
    <w:p w:rsidR="00583C8C" w:rsidRPr="00583C8C" w:rsidRDefault="00583C8C" w:rsidP="008A47DB">
      <w:pPr>
        <w:pStyle w:val="ListParagraph"/>
        <w:numPr>
          <w:ilvl w:val="0"/>
          <w:numId w:val="5"/>
        </w:numPr>
        <w:tabs>
          <w:tab w:val="left" w:pos="1503"/>
        </w:tabs>
        <w:spacing w:after="160" w:line="259" w:lineRule="auto"/>
        <w:rPr>
          <w:rFonts w:ascii="Calibri" w:eastAsia="Calibri" w:hAnsi="Calibri"/>
          <w:sz w:val="24"/>
        </w:rPr>
      </w:pPr>
      <w:r w:rsidRPr="00583C8C">
        <w:rPr>
          <w:rFonts w:ascii="Calibri" w:eastAsia="Calibri" w:hAnsi="Calibri"/>
          <w:sz w:val="24"/>
        </w:rPr>
        <w:t>Quality Assurance Specialists</w:t>
      </w:r>
    </w:p>
    <w:p w:rsidR="00583C8C" w:rsidRPr="00583C8C" w:rsidRDefault="00583C8C" w:rsidP="008A47DB">
      <w:pPr>
        <w:pStyle w:val="ListParagraph"/>
        <w:numPr>
          <w:ilvl w:val="0"/>
          <w:numId w:val="5"/>
        </w:numPr>
        <w:tabs>
          <w:tab w:val="left" w:pos="1503"/>
        </w:tabs>
        <w:spacing w:after="160" w:line="259" w:lineRule="auto"/>
        <w:rPr>
          <w:rFonts w:ascii="Calibri" w:eastAsia="Calibri" w:hAnsi="Calibri"/>
          <w:sz w:val="24"/>
        </w:rPr>
      </w:pPr>
      <w:r w:rsidRPr="00583C8C">
        <w:rPr>
          <w:rFonts w:ascii="Calibri" w:eastAsia="Calibri" w:hAnsi="Calibri"/>
          <w:sz w:val="24"/>
        </w:rPr>
        <w:t>Technical Support Specialists</w:t>
      </w:r>
    </w:p>
    <w:p w:rsidR="00583C8C" w:rsidRPr="00583C8C" w:rsidRDefault="00583C8C" w:rsidP="008A47DB">
      <w:pPr>
        <w:pStyle w:val="ListParagraph"/>
        <w:numPr>
          <w:ilvl w:val="0"/>
          <w:numId w:val="5"/>
        </w:numPr>
        <w:tabs>
          <w:tab w:val="left" w:pos="1503"/>
        </w:tabs>
        <w:spacing w:after="160" w:line="259" w:lineRule="auto"/>
        <w:rPr>
          <w:rFonts w:ascii="Calibri" w:eastAsia="Calibri" w:hAnsi="Calibri"/>
          <w:sz w:val="24"/>
        </w:rPr>
      </w:pPr>
      <w:r w:rsidRPr="00583C8C">
        <w:rPr>
          <w:rFonts w:ascii="Calibri" w:eastAsia="Calibri" w:hAnsi="Calibri"/>
          <w:sz w:val="24"/>
        </w:rPr>
        <w:t>Stakeholder Representatives</w:t>
      </w:r>
    </w:p>
    <w:p w:rsidR="00583C8C" w:rsidRDefault="00583C8C" w:rsidP="00583C8C">
      <w:pPr>
        <w:tabs>
          <w:tab w:val="left" w:pos="1503"/>
        </w:tabs>
        <w:spacing w:after="160" w:line="259" w:lineRule="auto"/>
        <w:rPr>
          <w:rFonts w:ascii="Calibri" w:eastAsia="Calibri" w:hAnsi="Calibri"/>
          <w:sz w:val="24"/>
          <w:szCs w:val="24"/>
        </w:rPr>
      </w:pPr>
    </w:p>
    <w:p w:rsidR="00896BE7" w:rsidRPr="00896BE7" w:rsidRDefault="00896BE7" w:rsidP="00896BE7">
      <w:pPr>
        <w:tabs>
          <w:tab w:val="left" w:pos="1503"/>
        </w:tabs>
        <w:spacing w:after="160" w:line="259" w:lineRule="auto"/>
        <w:rPr>
          <w:rFonts w:ascii="Calibri" w:eastAsia="Calibri" w:hAnsi="Calibri"/>
          <w:sz w:val="24"/>
          <w:szCs w:val="24"/>
        </w:rPr>
      </w:pPr>
      <w:r w:rsidRPr="00896BE7">
        <w:rPr>
          <w:rFonts w:ascii="Calibri" w:eastAsia="Calibri" w:hAnsi="Calibri"/>
          <w:sz w:val="24"/>
          <w:szCs w:val="24"/>
        </w:rPr>
        <w:t>The project is expected to be completed within 12 months, with a budget of approximately ETB 1.5 million Birr .</w:t>
      </w:r>
    </w:p>
    <w:p w:rsidR="00022331" w:rsidRPr="00896BE7" w:rsidRDefault="00022331" w:rsidP="00896BE7">
      <w:pPr>
        <w:tabs>
          <w:tab w:val="left" w:pos="945"/>
        </w:tabs>
        <w:rPr>
          <w:sz w:val="24"/>
        </w:rPr>
      </w:pPr>
    </w:p>
    <w:p w:rsidR="00022331" w:rsidRPr="00896BE7" w:rsidRDefault="00022331" w:rsidP="00D807CE">
      <w:pPr>
        <w:tabs>
          <w:tab w:val="left" w:pos="8237"/>
        </w:tabs>
        <w:rPr>
          <w:sz w:val="24"/>
        </w:rPr>
      </w:pPr>
    </w:p>
    <w:p w:rsidR="00022331" w:rsidRDefault="00022331" w:rsidP="00D807CE">
      <w:pPr>
        <w:tabs>
          <w:tab w:val="left" w:pos="8237"/>
        </w:tabs>
      </w:pPr>
    </w:p>
    <w:p w:rsidR="00022331" w:rsidRDefault="00022331" w:rsidP="00D807CE">
      <w:pPr>
        <w:tabs>
          <w:tab w:val="left" w:pos="8237"/>
        </w:tabs>
      </w:pPr>
    </w:p>
    <w:p w:rsidR="00022331" w:rsidRDefault="00022331" w:rsidP="00D807CE">
      <w:pPr>
        <w:tabs>
          <w:tab w:val="left" w:pos="8237"/>
        </w:tabs>
      </w:pPr>
    </w:p>
    <w:p w:rsidR="00022331" w:rsidRDefault="00022331" w:rsidP="00D807CE">
      <w:pPr>
        <w:tabs>
          <w:tab w:val="left" w:pos="8237"/>
        </w:tabs>
      </w:pPr>
    </w:p>
    <w:p w:rsidR="000C44EA" w:rsidRPr="000C44EA" w:rsidRDefault="000C44EA" w:rsidP="000C44EA">
      <w:pPr>
        <w:tabs>
          <w:tab w:val="left" w:pos="1503"/>
        </w:tabs>
        <w:spacing w:after="160" w:line="259" w:lineRule="auto"/>
        <w:rPr>
          <w:rFonts w:ascii="Calibri" w:eastAsia="Calibri" w:hAnsi="Calibri"/>
          <w:sz w:val="24"/>
          <w:szCs w:val="24"/>
        </w:rPr>
      </w:pPr>
      <w:r w:rsidRPr="00FD21C9">
        <w:rPr>
          <w:rFonts w:ascii="Calibri" w:eastAsia="Calibri" w:hAnsi="Calibri"/>
          <w:sz w:val="24"/>
          <w:szCs w:val="24"/>
        </w:rPr>
        <w:lastRenderedPageBreak/>
        <w:t>T</w:t>
      </w:r>
      <w:r w:rsidRPr="000C44EA">
        <w:rPr>
          <w:rFonts w:ascii="Calibri" w:eastAsia="Calibri" w:hAnsi="Calibri"/>
          <w:sz w:val="24"/>
          <w:szCs w:val="24"/>
        </w:rPr>
        <w:t>he Scope Management knowledge area, as applied to the ETHIO RELIGIOUS TRAVEL MANAGEMENT SYSTEM (ERTMS):</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color w:val="FF0000"/>
          <w:sz w:val="28"/>
          <w:szCs w:val="24"/>
        </w:rPr>
      </w:pPr>
      <w:r w:rsidRPr="000C44EA">
        <w:rPr>
          <w:rFonts w:ascii="Calibri" w:eastAsia="Calibri" w:hAnsi="Calibri"/>
          <w:color w:val="FF0000"/>
          <w:sz w:val="28"/>
          <w:szCs w:val="24"/>
        </w:rPr>
        <w:t>Define Project Scope and Boundaries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project scope includes the development of a travel management system that caters to the needs of Orthodox Christian travelers.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project boundaries define the system's scope and limitations, such as:</w:t>
      </w:r>
    </w:p>
    <w:p w:rsidR="000C44EA" w:rsidRPr="00FD21C9" w:rsidRDefault="000C44EA" w:rsidP="008A47DB">
      <w:pPr>
        <w:pStyle w:val="ListParagraph"/>
        <w:numPr>
          <w:ilvl w:val="0"/>
          <w:numId w:val="9"/>
        </w:numPr>
        <w:tabs>
          <w:tab w:val="left" w:pos="1503"/>
        </w:tabs>
        <w:spacing w:after="160" w:line="259" w:lineRule="auto"/>
        <w:rPr>
          <w:rFonts w:ascii="Calibri" w:eastAsia="Calibri" w:hAnsi="Calibri"/>
          <w:sz w:val="24"/>
        </w:rPr>
      </w:pPr>
      <w:r w:rsidRPr="00FD21C9">
        <w:rPr>
          <w:rFonts w:ascii="Calibri" w:eastAsia="Calibri" w:hAnsi="Calibri"/>
          <w:sz w:val="24"/>
        </w:rPr>
        <w:t>The system will only cater to Orthodox Christian travelers</w:t>
      </w:r>
    </w:p>
    <w:p w:rsidR="000C44EA" w:rsidRPr="00FD21C9" w:rsidRDefault="000C44EA" w:rsidP="008A47DB">
      <w:pPr>
        <w:pStyle w:val="ListParagraph"/>
        <w:numPr>
          <w:ilvl w:val="0"/>
          <w:numId w:val="9"/>
        </w:numPr>
        <w:tabs>
          <w:tab w:val="left" w:pos="1503"/>
        </w:tabs>
        <w:spacing w:after="160" w:line="259" w:lineRule="auto"/>
        <w:rPr>
          <w:rFonts w:ascii="Calibri" w:eastAsia="Calibri" w:hAnsi="Calibri"/>
          <w:sz w:val="24"/>
        </w:rPr>
      </w:pPr>
      <w:r w:rsidRPr="00FD21C9">
        <w:rPr>
          <w:rFonts w:ascii="Calibri" w:eastAsia="Calibri" w:hAnsi="Calibri"/>
          <w:sz w:val="24"/>
        </w:rPr>
        <w:t>The system will not include booking functionality for non-Orthodox Christian travelers</w:t>
      </w:r>
    </w:p>
    <w:p w:rsidR="000C44EA" w:rsidRPr="00FD21C9" w:rsidRDefault="000C44EA" w:rsidP="008A47DB">
      <w:pPr>
        <w:pStyle w:val="ListParagraph"/>
        <w:numPr>
          <w:ilvl w:val="0"/>
          <w:numId w:val="9"/>
        </w:numPr>
        <w:tabs>
          <w:tab w:val="left" w:pos="1503"/>
        </w:tabs>
        <w:spacing w:after="160" w:line="259" w:lineRule="auto"/>
        <w:rPr>
          <w:rFonts w:ascii="Calibri" w:eastAsia="Calibri" w:hAnsi="Calibri"/>
          <w:sz w:val="24"/>
        </w:rPr>
      </w:pPr>
      <w:r w:rsidRPr="00FD21C9">
        <w:rPr>
          <w:rFonts w:ascii="Calibri" w:eastAsia="Calibri" w:hAnsi="Calibri"/>
          <w:sz w:val="24"/>
        </w:rPr>
        <w:t>The system will not integrate with external systems for non-Orthodox Christian travelers</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color w:val="FF0000"/>
          <w:sz w:val="28"/>
          <w:szCs w:val="24"/>
        </w:rPr>
      </w:pPr>
      <w:r w:rsidRPr="000C44EA">
        <w:rPr>
          <w:rFonts w:ascii="Calibri" w:eastAsia="Calibri" w:hAnsi="Calibri"/>
          <w:color w:val="FF0000"/>
          <w:sz w:val="28"/>
          <w:szCs w:val="24"/>
        </w:rPr>
        <w:t>Identify and Document Scope Statements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Scope statements define the project's deliverables, including:</w:t>
      </w:r>
    </w:p>
    <w:p w:rsidR="000C44EA" w:rsidRPr="00FD21C9" w:rsidRDefault="000C44EA" w:rsidP="008A47DB">
      <w:pPr>
        <w:pStyle w:val="ListParagraph"/>
        <w:numPr>
          <w:ilvl w:val="0"/>
          <w:numId w:val="10"/>
        </w:numPr>
        <w:tabs>
          <w:tab w:val="left" w:pos="1503"/>
        </w:tabs>
        <w:spacing w:after="160" w:line="259" w:lineRule="auto"/>
        <w:rPr>
          <w:rFonts w:ascii="Calibri" w:eastAsia="Calibri" w:hAnsi="Calibri"/>
          <w:sz w:val="24"/>
        </w:rPr>
      </w:pPr>
      <w:r w:rsidRPr="00FD21C9">
        <w:rPr>
          <w:rFonts w:ascii="Calibri" w:eastAsia="Calibri" w:hAnsi="Calibri"/>
          <w:sz w:val="24"/>
        </w:rPr>
        <w:t>Travel planning and booking functionality</w:t>
      </w:r>
    </w:p>
    <w:p w:rsidR="000C44EA" w:rsidRPr="00FD21C9" w:rsidRDefault="000C44EA" w:rsidP="008A47DB">
      <w:pPr>
        <w:pStyle w:val="ListParagraph"/>
        <w:numPr>
          <w:ilvl w:val="0"/>
          <w:numId w:val="10"/>
        </w:numPr>
        <w:tabs>
          <w:tab w:val="left" w:pos="1503"/>
        </w:tabs>
        <w:spacing w:after="160" w:line="259" w:lineRule="auto"/>
        <w:rPr>
          <w:rFonts w:ascii="Calibri" w:eastAsia="Calibri" w:hAnsi="Calibri"/>
          <w:sz w:val="24"/>
        </w:rPr>
      </w:pPr>
      <w:r w:rsidRPr="00FD21C9">
        <w:rPr>
          <w:rFonts w:ascii="Calibri" w:eastAsia="Calibri" w:hAnsi="Calibri"/>
          <w:sz w:val="24"/>
        </w:rPr>
        <w:t>Real-time information on travel destinations and routes</w:t>
      </w:r>
    </w:p>
    <w:p w:rsidR="000C44EA" w:rsidRPr="00FD21C9" w:rsidRDefault="000C44EA" w:rsidP="008A47DB">
      <w:pPr>
        <w:pStyle w:val="ListParagraph"/>
        <w:numPr>
          <w:ilvl w:val="0"/>
          <w:numId w:val="10"/>
        </w:numPr>
        <w:tabs>
          <w:tab w:val="left" w:pos="1503"/>
        </w:tabs>
        <w:spacing w:after="160" w:line="259" w:lineRule="auto"/>
        <w:rPr>
          <w:rFonts w:ascii="Calibri" w:eastAsia="Calibri" w:hAnsi="Calibri"/>
          <w:sz w:val="24"/>
        </w:rPr>
      </w:pPr>
      <w:r w:rsidRPr="00FD21C9">
        <w:rPr>
          <w:rFonts w:ascii="Calibri" w:eastAsia="Calibri" w:hAnsi="Calibri"/>
          <w:sz w:val="24"/>
        </w:rPr>
        <w:t>Personalized services for Orthodox Christian travelers</w:t>
      </w:r>
    </w:p>
    <w:p w:rsidR="000C44EA" w:rsidRPr="00FD21C9" w:rsidRDefault="000C44EA" w:rsidP="008A47DB">
      <w:pPr>
        <w:pStyle w:val="ListParagraph"/>
        <w:numPr>
          <w:ilvl w:val="0"/>
          <w:numId w:val="10"/>
        </w:numPr>
        <w:tabs>
          <w:tab w:val="left" w:pos="1503"/>
        </w:tabs>
        <w:spacing w:after="160" w:line="259" w:lineRule="auto"/>
        <w:rPr>
          <w:rFonts w:ascii="Calibri" w:eastAsia="Calibri" w:hAnsi="Calibri"/>
          <w:sz w:val="24"/>
        </w:rPr>
      </w:pPr>
      <w:r w:rsidRPr="00FD21C9">
        <w:rPr>
          <w:rFonts w:ascii="Calibri" w:eastAsia="Calibri" w:hAnsi="Calibri"/>
          <w:sz w:val="24"/>
        </w:rPr>
        <w:t>Integration with travel agencies and payment gateways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xml:space="preserve">* The scope statements will be documented in a scope statement document, </w:t>
      </w:r>
      <w:r w:rsidR="00FD21C9">
        <w:rPr>
          <w:rFonts w:ascii="Calibri" w:eastAsia="Calibri" w:hAnsi="Calibri"/>
          <w:sz w:val="24"/>
          <w:szCs w:val="24"/>
        </w:rPr>
        <w:t>which will outline the project</w:t>
      </w:r>
      <w:r w:rsidRPr="000C44EA">
        <w:rPr>
          <w:rFonts w:ascii="Calibri" w:eastAsia="Calibri" w:hAnsi="Calibri"/>
          <w:sz w:val="24"/>
          <w:szCs w:val="24"/>
        </w:rPr>
        <w:t xml:space="preserve"> boundaries</w:t>
      </w:r>
      <w:r w:rsidR="00FD21C9">
        <w:rPr>
          <w:rFonts w:ascii="Calibri" w:eastAsia="Calibri" w:hAnsi="Calibri"/>
          <w:sz w:val="24"/>
          <w:szCs w:val="24"/>
        </w:rPr>
        <w:t xml:space="preserve"> </w:t>
      </w:r>
      <w:r w:rsidRPr="000C44EA">
        <w:rPr>
          <w:rFonts w:ascii="Calibri" w:eastAsia="Calibri" w:hAnsi="Calibri"/>
          <w:sz w:val="24"/>
          <w:szCs w:val="24"/>
        </w:rPr>
        <w:t>, deliverables, and constraints.</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color w:val="FF0000"/>
          <w:sz w:val="28"/>
          <w:szCs w:val="24"/>
        </w:rPr>
      </w:pPr>
      <w:r w:rsidRPr="000C44EA">
        <w:rPr>
          <w:rFonts w:ascii="Calibri" w:eastAsia="Calibri" w:hAnsi="Calibri"/>
          <w:color w:val="FF0000"/>
          <w:sz w:val="28"/>
          <w:szCs w:val="24"/>
        </w:rPr>
        <w:t>Develop a Sco</w:t>
      </w:r>
      <w:r w:rsidR="00FD21C9" w:rsidRPr="00FD21C9">
        <w:rPr>
          <w:rFonts w:ascii="Calibri" w:eastAsia="Calibri" w:hAnsi="Calibri"/>
          <w:color w:val="FF0000"/>
          <w:sz w:val="28"/>
          <w:szCs w:val="24"/>
        </w:rPr>
        <w:t>pe Management Plan</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scope management plan outlines the processes for managing changes to the project scope.</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plan will include:</w:t>
      </w:r>
    </w:p>
    <w:p w:rsidR="000C44EA" w:rsidRPr="00FD21C9" w:rsidRDefault="000C44EA" w:rsidP="008A47DB">
      <w:pPr>
        <w:pStyle w:val="ListParagraph"/>
        <w:numPr>
          <w:ilvl w:val="0"/>
          <w:numId w:val="11"/>
        </w:numPr>
        <w:tabs>
          <w:tab w:val="left" w:pos="1503"/>
        </w:tabs>
        <w:spacing w:after="160" w:line="259" w:lineRule="auto"/>
        <w:rPr>
          <w:rFonts w:ascii="Calibri" w:eastAsia="Calibri" w:hAnsi="Calibri"/>
          <w:sz w:val="24"/>
        </w:rPr>
      </w:pPr>
      <w:r w:rsidRPr="00FD21C9">
        <w:rPr>
          <w:rFonts w:ascii="Calibri" w:eastAsia="Calibri" w:hAnsi="Calibri"/>
          <w:sz w:val="24"/>
        </w:rPr>
        <w:t>Identifying potential scope changes early</w:t>
      </w:r>
    </w:p>
    <w:p w:rsidR="000C44EA" w:rsidRPr="00FD21C9" w:rsidRDefault="000C44EA" w:rsidP="008A47DB">
      <w:pPr>
        <w:pStyle w:val="ListParagraph"/>
        <w:numPr>
          <w:ilvl w:val="0"/>
          <w:numId w:val="11"/>
        </w:numPr>
        <w:tabs>
          <w:tab w:val="left" w:pos="1503"/>
        </w:tabs>
        <w:spacing w:after="160" w:line="259" w:lineRule="auto"/>
        <w:rPr>
          <w:rFonts w:ascii="Calibri" w:eastAsia="Calibri" w:hAnsi="Calibri"/>
          <w:sz w:val="24"/>
        </w:rPr>
      </w:pPr>
      <w:r w:rsidRPr="00FD21C9">
        <w:rPr>
          <w:rFonts w:ascii="Calibri" w:eastAsia="Calibri" w:hAnsi="Calibri"/>
          <w:sz w:val="24"/>
        </w:rPr>
        <w:t>Assessing the impact of changes on the project</w:t>
      </w:r>
    </w:p>
    <w:p w:rsidR="000C44EA" w:rsidRPr="00FD21C9" w:rsidRDefault="000C44EA" w:rsidP="008A47DB">
      <w:pPr>
        <w:pStyle w:val="ListParagraph"/>
        <w:numPr>
          <w:ilvl w:val="0"/>
          <w:numId w:val="11"/>
        </w:numPr>
        <w:tabs>
          <w:tab w:val="left" w:pos="1347"/>
          <w:tab w:val="left" w:pos="1503"/>
        </w:tabs>
        <w:spacing w:after="160" w:line="259" w:lineRule="auto"/>
        <w:rPr>
          <w:rFonts w:ascii="Calibri" w:eastAsia="Calibri" w:hAnsi="Calibri"/>
          <w:sz w:val="24"/>
        </w:rPr>
      </w:pPr>
      <w:r w:rsidRPr="00FD21C9">
        <w:rPr>
          <w:rFonts w:ascii="Calibri" w:eastAsia="Calibri" w:hAnsi="Calibri"/>
          <w:sz w:val="24"/>
        </w:rPr>
        <w:lastRenderedPageBreak/>
        <w:t>Developing a plan for implementing changes</w:t>
      </w:r>
    </w:p>
    <w:p w:rsidR="000C44EA" w:rsidRPr="00FD21C9" w:rsidRDefault="000C44EA" w:rsidP="008A47DB">
      <w:pPr>
        <w:pStyle w:val="ListParagraph"/>
        <w:numPr>
          <w:ilvl w:val="0"/>
          <w:numId w:val="11"/>
        </w:numPr>
        <w:tabs>
          <w:tab w:val="left" w:pos="1503"/>
        </w:tabs>
        <w:spacing w:after="160" w:line="259" w:lineRule="auto"/>
        <w:rPr>
          <w:rFonts w:ascii="Calibri" w:eastAsia="Calibri" w:hAnsi="Calibri"/>
          <w:sz w:val="24"/>
        </w:rPr>
      </w:pPr>
      <w:r w:rsidRPr="00FD21C9">
        <w:rPr>
          <w:rFonts w:ascii="Calibri" w:eastAsia="Calibri" w:hAnsi="Calibri"/>
          <w:sz w:val="24"/>
        </w:rPr>
        <w:t>Monitoring and controlling changes during project execution</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plan will also include procedures for documenting changes, updating project documentation, and communicating changes to stakeholders.</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color w:val="FF0000"/>
          <w:sz w:val="28"/>
          <w:szCs w:val="24"/>
        </w:rPr>
      </w:pPr>
      <w:r w:rsidRPr="000C44EA">
        <w:rPr>
          <w:rFonts w:ascii="Calibri" w:eastAsia="Calibri" w:hAnsi="Calibri"/>
          <w:color w:val="FF0000"/>
          <w:sz w:val="28"/>
          <w:szCs w:val="24"/>
        </w:rPr>
        <w:t>Monitor and Control Scope Changes</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ERTMS project will monitor and control scope changes through regular change management processes.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project team will identify potential scope changes early and assess their impact on the project.</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If changes are deemed necessary, the team will develop a plan for implementing changes and obtain stakeholder approval.</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project team will monitor and control changes during project execution to ensure that they do not impact the project's overall schedule or budget.</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color w:val="FF0000"/>
          <w:sz w:val="28"/>
          <w:szCs w:val="24"/>
        </w:rPr>
      </w:pPr>
      <w:r w:rsidRPr="000C44EA">
        <w:rPr>
          <w:rFonts w:ascii="Calibri" w:eastAsia="Calibri" w:hAnsi="Calibri"/>
          <w:color w:val="FF0000"/>
          <w:sz w:val="28"/>
          <w:szCs w:val="24"/>
        </w:rPr>
        <w:t>Verify Scope Completeness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ERTMS project will verify scope completeness through regular reviews of the project's deliverables and progress against the scope statement.</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project team will review the system's functionality, including travel planning, booking, real-time information, and personalized services.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The team will also review the system's integration with travel agencies and payment gateways.</w:t>
      </w: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 If any gaps are identified, the team will develop a plan to address them and obtain stakeholder approval.</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sz w:val="24"/>
          <w:szCs w:val="24"/>
        </w:rPr>
      </w:pPr>
      <w:r w:rsidRPr="000C44EA">
        <w:rPr>
          <w:rFonts w:ascii="Calibri" w:eastAsia="Calibri" w:hAnsi="Calibri"/>
          <w:sz w:val="24"/>
          <w:szCs w:val="24"/>
        </w:rPr>
        <w:t>By following these steps, the ERTMS project can ensure that it is well-planned, executed, monitored, controlled, and delivered on time.</w:t>
      </w:r>
    </w:p>
    <w:p w:rsidR="000C44EA" w:rsidRPr="000C44EA" w:rsidRDefault="000C44EA" w:rsidP="000C44EA">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sz w:val="24"/>
          <w:szCs w:val="24"/>
        </w:rPr>
      </w:pPr>
    </w:p>
    <w:p w:rsidR="00C7142F" w:rsidRPr="00C7142F" w:rsidRDefault="00C7142F" w:rsidP="00C7142F">
      <w:pPr>
        <w:tabs>
          <w:tab w:val="left" w:pos="1503"/>
        </w:tabs>
        <w:spacing w:after="160" w:line="259" w:lineRule="auto"/>
        <w:rPr>
          <w:rFonts w:ascii="Calibri" w:eastAsia="Calibri" w:hAnsi="Calibri"/>
          <w:sz w:val="24"/>
          <w:szCs w:val="24"/>
        </w:rPr>
      </w:pPr>
      <w:r>
        <w:rPr>
          <w:rFonts w:ascii="Calibri" w:eastAsia="Calibri" w:hAnsi="Calibri"/>
          <w:sz w:val="24"/>
          <w:szCs w:val="24"/>
        </w:rPr>
        <w:lastRenderedPageBreak/>
        <w:t>The</w:t>
      </w:r>
      <w:r w:rsidRPr="00C7142F">
        <w:rPr>
          <w:rFonts w:ascii="Calibri" w:eastAsia="Calibri" w:hAnsi="Calibri"/>
          <w:sz w:val="24"/>
          <w:szCs w:val="24"/>
        </w:rPr>
        <w:t xml:space="preserve"> explanation of the project time management activities for the ERTMS </w:t>
      </w:r>
      <w:r>
        <w:rPr>
          <w:rFonts w:ascii="Calibri" w:eastAsia="Calibri" w:hAnsi="Calibri"/>
          <w:sz w:val="24"/>
          <w:szCs w:val="24"/>
        </w:rPr>
        <w:t>project:</w:t>
      </w:r>
    </w:p>
    <w:p w:rsidR="00C7142F" w:rsidRPr="00C7142F" w:rsidRDefault="00C7142F" w:rsidP="00C7142F">
      <w:pPr>
        <w:tabs>
          <w:tab w:val="left" w:pos="1503"/>
        </w:tabs>
        <w:spacing w:after="160" w:line="259" w:lineRule="auto"/>
        <w:rPr>
          <w:rFonts w:ascii="Calibri" w:eastAsia="Calibri" w:hAnsi="Calibri"/>
          <w:color w:val="FF0000"/>
          <w:sz w:val="28"/>
          <w:szCs w:val="24"/>
        </w:rPr>
      </w:pPr>
      <w:r w:rsidRPr="00C7142F">
        <w:rPr>
          <w:rFonts w:ascii="Calibri" w:eastAsia="Calibri" w:hAnsi="Calibri"/>
          <w:color w:val="FF0000"/>
          <w:sz w:val="28"/>
          <w:szCs w:val="24"/>
        </w:rPr>
        <w:t>Define Project Schedule / time</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Develop a project schedule that outlines the tasks, timelines, and milestones for the ERTMS project.</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The project schedule include:</w:t>
      </w:r>
    </w:p>
    <w:p w:rsidR="00C7142F" w:rsidRPr="00C7142F" w:rsidRDefault="00C7142F" w:rsidP="008A47DB">
      <w:pPr>
        <w:pStyle w:val="ListParagraph"/>
        <w:numPr>
          <w:ilvl w:val="0"/>
          <w:numId w:val="12"/>
        </w:numPr>
        <w:tabs>
          <w:tab w:val="left" w:pos="1503"/>
        </w:tabs>
        <w:spacing w:after="160" w:line="259" w:lineRule="auto"/>
        <w:rPr>
          <w:rFonts w:ascii="Calibri" w:eastAsia="Calibri" w:hAnsi="Calibri"/>
          <w:sz w:val="24"/>
        </w:rPr>
      </w:pPr>
      <w:r w:rsidRPr="00C7142F">
        <w:rPr>
          <w:rFonts w:ascii="Calibri" w:eastAsia="Calibri" w:hAnsi="Calibri"/>
          <w:sz w:val="24"/>
        </w:rPr>
        <w:t>Tasks: Develop a travel management system for Orthodox Christian travelers</w:t>
      </w:r>
    </w:p>
    <w:p w:rsidR="00C7142F" w:rsidRPr="00C7142F" w:rsidRDefault="00C7142F" w:rsidP="008A47DB">
      <w:pPr>
        <w:pStyle w:val="ListParagraph"/>
        <w:numPr>
          <w:ilvl w:val="0"/>
          <w:numId w:val="12"/>
        </w:numPr>
        <w:tabs>
          <w:tab w:val="left" w:pos="1503"/>
        </w:tabs>
        <w:spacing w:after="160" w:line="259" w:lineRule="auto"/>
        <w:rPr>
          <w:rFonts w:ascii="Calibri" w:eastAsia="Calibri" w:hAnsi="Calibri"/>
          <w:sz w:val="24"/>
        </w:rPr>
      </w:pPr>
      <w:r w:rsidRPr="00C7142F">
        <w:rPr>
          <w:rFonts w:ascii="Calibri" w:eastAsia="Calibri" w:hAnsi="Calibri"/>
          <w:sz w:val="24"/>
        </w:rPr>
        <w:t>Timelines: Complete the development of the system within 6 months</w:t>
      </w:r>
    </w:p>
    <w:p w:rsidR="00C7142F" w:rsidRPr="00C7142F" w:rsidRDefault="00C7142F" w:rsidP="008A47DB">
      <w:pPr>
        <w:pStyle w:val="ListParagraph"/>
        <w:numPr>
          <w:ilvl w:val="0"/>
          <w:numId w:val="12"/>
        </w:numPr>
        <w:tabs>
          <w:tab w:val="left" w:pos="1503"/>
        </w:tabs>
        <w:spacing w:after="160" w:line="259" w:lineRule="auto"/>
        <w:rPr>
          <w:rFonts w:ascii="Calibri" w:eastAsia="Calibri" w:hAnsi="Calibri"/>
          <w:sz w:val="24"/>
        </w:rPr>
      </w:pPr>
      <w:r w:rsidRPr="00C7142F">
        <w:rPr>
          <w:rFonts w:ascii="Calibri" w:eastAsia="Calibri" w:hAnsi="Calibri"/>
          <w:sz w:val="24"/>
        </w:rPr>
        <w:t>Milestones: Achieve major milestones such as completing the system's design and testing</w:t>
      </w:r>
    </w:p>
    <w:p w:rsidR="00C7142F" w:rsidRPr="00C7142F" w:rsidRDefault="00C7142F" w:rsidP="00C7142F">
      <w:pPr>
        <w:tabs>
          <w:tab w:val="left" w:pos="1503"/>
        </w:tabs>
        <w:spacing w:after="160" w:line="259" w:lineRule="auto"/>
        <w:rPr>
          <w:rFonts w:ascii="Calibri" w:eastAsia="Calibri" w:hAnsi="Calibri"/>
          <w:sz w:val="24"/>
          <w:szCs w:val="24"/>
        </w:rPr>
      </w:pPr>
    </w:p>
    <w:p w:rsidR="00C7142F" w:rsidRPr="00C7142F" w:rsidRDefault="00C7142F" w:rsidP="00C7142F">
      <w:pPr>
        <w:tabs>
          <w:tab w:val="left" w:pos="1503"/>
        </w:tabs>
        <w:spacing w:after="160" w:line="259" w:lineRule="auto"/>
        <w:rPr>
          <w:rFonts w:ascii="Calibri" w:eastAsia="Calibri" w:hAnsi="Calibri"/>
          <w:color w:val="FF0000"/>
          <w:sz w:val="28"/>
          <w:szCs w:val="24"/>
        </w:rPr>
      </w:pPr>
      <w:r w:rsidRPr="00C7142F">
        <w:rPr>
          <w:rFonts w:ascii="Calibri" w:eastAsia="Calibri" w:hAnsi="Calibri"/>
          <w:color w:val="FF0000"/>
          <w:sz w:val="28"/>
          <w:szCs w:val="24"/>
        </w:rPr>
        <w:t xml:space="preserve">Create a Work Breakdown Structure (WBS) </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Break down the project into smaller tasks and activities to create a detailed WBS.</w:t>
      </w:r>
    </w:p>
    <w:p w:rsidR="00C7142F" w:rsidRPr="00C7142F" w:rsidRDefault="00C7142F" w:rsidP="00C7142F">
      <w:pPr>
        <w:tabs>
          <w:tab w:val="left" w:pos="1503"/>
        </w:tabs>
        <w:spacing w:after="160" w:line="259" w:lineRule="auto"/>
        <w:rPr>
          <w:rFonts w:ascii="Calibri" w:eastAsia="Calibri" w:hAnsi="Calibri"/>
          <w:sz w:val="24"/>
          <w:szCs w:val="24"/>
        </w:rPr>
      </w:pPr>
      <w:r>
        <w:rPr>
          <w:rFonts w:ascii="Calibri" w:eastAsia="Calibri" w:hAnsi="Calibri"/>
          <w:sz w:val="24"/>
          <w:szCs w:val="24"/>
        </w:rPr>
        <w:t>* The WBS</w:t>
      </w:r>
      <w:r w:rsidRPr="00C7142F">
        <w:rPr>
          <w:rFonts w:ascii="Calibri" w:eastAsia="Calibri" w:hAnsi="Calibri"/>
          <w:sz w:val="24"/>
          <w:szCs w:val="24"/>
        </w:rPr>
        <w:t xml:space="preserve"> include:</w:t>
      </w:r>
    </w:p>
    <w:p w:rsidR="00C7142F" w:rsidRPr="00C7142F" w:rsidRDefault="00C7142F" w:rsidP="008A47DB">
      <w:pPr>
        <w:pStyle w:val="ListParagraph"/>
        <w:numPr>
          <w:ilvl w:val="0"/>
          <w:numId w:val="13"/>
        </w:numPr>
        <w:tabs>
          <w:tab w:val="left" w:pos="1503"/>
        </w:tabs>
        <w:spacing w:after="160" w:line="259" w:lineRule="auto"/>
        <w:rPr>
          <w:rFonts w:ascii="Calibri" w:eastAsia="Calibri" w:hAnsi="Calibri"/>
          <w:sz w:val="24"/>
        </w:rPr>
      </w:pPr>
      <w:r w:rsidRPr="00C7142F">
        <w:rPr>
          <w:rFonts w:ascii="Calibri" w:eastAsia="Calibri" w:hAnsi="Calibri"/>
          <w:sz w:val="24"/>
        </w:rPr>
        <w:t>Level 1: Development of the travel management system</w:t>
      </w:r>
    </w:p>
    <w:p w:rsidR="00C7142F" w:rsidRPr="00C7142F" w:rsidRDefault="00C7142F" w:rsidP="008A47DB">
      <w:pPr>
        <w:pStyle w:val="ListParagraph"/>
        <w:numPr>
          <w:ilvl w:val="0"/>
          <w:numId w:val="13"/>
        </w:numPr>
        <w:tabs>
          <w:tab w:val="left" w:pos="1503"/>
        </w:tabs>
        <w:spacing w:after="160" w:line="259" w:lineRule="auto"/>
        <w:rPr>
          <w:rFonts w:ascii="Calibri" w:eastAsia="Calibri" w:hAnsi="Calibri"/>
          <w:sz w:val="24"/>
        </w:rPr>
      </w:pPr>
      <w:r w:rsidRPr="00C7142F">
        <w:rPr>
          <w:rFonts w:ascii="Calibri" w:eastAsia="Calibri" w:hAnsi="Calibri"/>
          <w:sz w:val="24"/>
        </w:rPr>
        <w:t>Level 2: Design of the system's user interface</w:t>
      </w:r>
    </w:p>
    <w:p w:rsidR="00C7142F" w:rsidRPr="00C7142F" w:rsidRDefault="00C7142F" w:rsidP="008A47DB">
      <w:pPr>
        <w:pStyle w:val="ListParagraph"/>
        <w:numPr>
          <w:ilvl w:val="0"/>
          <w:numId w:val="13"/>
        </w:numPr>
        <w:tabs>
          <w:tab w:val="left" w:pos="1503"/>
        </w:tabs>
        <w:spacing w:after="160" w:line="259" w:lineRule="auto"/>
        <w:rPr>
          <w:rFonts w:ascii="Calibri" w:eastAsia="Calibri" w:hAnsi="Calibri"/>
          <w:sz w:val="24"/>
        </w:rPr>
      </w:pPr>
      <w:r w:rsidRPr="00C7142F">
        <w:rPr>
          <w:rFonts w:ascii="Calibri" w:eastAsia="Calibri" w:hAnsi="Calibri"/>
          <w:sz w:val="24"/>
        </w:rPr>
        <w:t>Level 3: Development of the system's backend logic</w:t>
      </w:r>
    </w:p>
    <w:p w:rsidR="00C7142F" w:rsidRPr="00C7142F" w:rsidRDefault="00C7142F" w:rsidP="008A47DB">
      <w:pPr>
        <w:pStyle w:val="ListParagraph"/>
        <w:numPr>
          <w:ilvl w:val="0"/>
          <w:numId w:val="13"/>
        </w:numPr>
        <w:tabs>
          <w:tab w:val="left" w:pos="1503"/>
        </w:tabs>
        <w:spacing w:after="160" w:line="259" w:lineRule="auto"/>
        <w:rPr>
          <w:rFonts w:ascii="Calibri" w:eastAsia="Calibri" w:hAnsi="Calibri"/>
          <w:sz w:val="24"/>
        </w:rPr>
      </w:pPr>
      <w:r w:rsidRPr="00C7142F">
        <w:rPr>
          <w:rFonts w:ascii="Calibri" w:eastAsia="Calibri" w:hAnsi="Calibri"/>
          <w:sz w:val="24"/>
        </w:rPr>
        <w:t>Level 4: Testing and debugging of the system</w:t>
      </w:r>
    </w:p>
    <w:p w:rsidR="00C7142F" w:rsidRPr="00C7142F" w:rsidRDefault="00C7142F" w:rsidP="00C7142F">
      <w:pPr>
        <w:tabs>
          <w:tab w:val="left" w:pos="1503"/>
        </w:tabs>
        <w:spacing w:after="160" w:line="259" w:lineRule="auto"/>
        <w:rPr>
          <w:rFonts w:ascii="Calibri" w:eastAsia="Calibri" w:hAnsi="Calibri"/>
          <w:sz w:val="24"/>
          <w:szCs w:val="24"/>
        </w:rPr>
      </w:pPr>
    </w:p>
    <w:p w:rsidR="00C7142F" w:rsidRPr="00C7142F" w:rsidRDefault="00C7142F" w:rsidP="00C7142F">
      <w:pPr>
        <w:tabs>
          <w:tab w:val="left" w:pos="1503"/>
        </w:tabs>
        <w:spacing w:after="160" w:line="259" w:lineRule="auto"/>
        <w:rPr>
          <w:rFonts w:ascii="Calibri" w:eastAsia="Calibri" w:hAnsi="Calibri"/>
          <w:color w:val="FF0000"/>
          <w:sz w:val="28"/>
          <w:szCs w:val="24"/>
        </w:rPr>
      </w:pPr>
      <w:r w:rsidRPr="00C7142F">
        <w:rPr>
          <w:rFonts w:ascii="Calibri" w:eastAsia="Calibri" w:hAnsi="Calibri"/>
          <w:color w:val="FF0000"/>
          <w:sz w:val="28"/>
          <w:szCs w:val="24"/>
        </w:rPr>
        <w:t>Estimate Activity Duration</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Estimate the duration of each activity and task to create a schedule.</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The estimated activity duration include:</w:t>
      </w:r>
    </w:p>
    <w:p w:rsidR="00C7142F" w:rsidRPr="00C7142F" w:rsidRDefault="00C7142F" w:rsidP="008A47DB">
      <w:pPr>
        <w:pStyle w:val="ListParagraph"/>
        <w:numPr>
          <w:ilvl w:val="0"/>
          <w:numId w:val="14"/>
        </w:numPr>
        <w:tabs>
          <w:tab w:val="left" w:pos="1503"/>
        </w:tabs>
        <w:spacing w:after="160" w:line="259" w:lineRule="auto"/>
        <w:rPr>
          <w:rFonts w:ascii="Calibri" w:eastAsia="Calibri" w:hAnsi="Calibri"/>
          <w:sz w:val="24"/>
        </w:rPr>
      </w:pPr>
      <w:r w:rsidRPr="00C7142F">
        <w:rPr>
          <w:rFonts w:ascii="Calibri" w:eastAsia="Calibri" w:hAnsi="Calibri"/>
          <w:sz w:val="24"/>
        </w:rPr>
        <w:t xml:space="preserve">Design of the system's user interface: </w:t>
      </w:r>
      <w:r w:rsidRPr="00C7142F">
        <w:rPr>
          <w:rFonts w:ascii="Calibri" w:eastAsia="Calibri" w:hAnsi="Calibri"/>
          <w:color w:val="FF0000"/>
          <w:sz w:val="24"/>
        </w:rPr>
        <w:t>2 weeks</w:t>
      </w:r>
    </w:p>
    <w:p w:rsidR="00C7142F" w:rsidRPr="00C7142F" w:rsidRDefault="00C7142F" w:rsidP="008A47DB">
      <w:pPr>
        <w:pStyle w:val="ListParagraph"/>
        <w:numPr>
          <w:ilvl w:val="0"/>
          <w:numId w:val="14"/>
        </w:numPr>
        <w:tabs>
          <w:tab w:val="left" w:pos="1503"/>
        </w:tabs>
        <w:spacing w:after="160" w:line="259" w:lineRule="auto"/>
        <w:rPr>
          <w:rFonts w:ascii="Calibri" w:eastAsia="Calibri" w:hAnsi="Calibri"/>
          <w:sz w:val="24"/>
        </w:rPr>
      </w:pPr>
      <w:r w:rsidRPr="00C7142F">
        <w:rPr>
          <w:rFonts w:ascii="Calibri" w:eastAsia="Calibri" w:hAnsi="Calibri"/>
          <w:sz w:val="24"/>
        </w:rPr>
        <w:t xml:space="preserve">Development of the system's backend logic: </w:t>
      </w:r>
      <w:r w:rsidRPr="00C7142F">
        <w:rPr>
          <w:rFonts w:ascii="Calibri" w:eastAsia="Calibri" w:hAnsi="Calibri"/>
          <w:color w:val="FF0000"/>
          <w:sz w:val="24"/>
        </w:rPr>
        <w:t>4 weeks</w:t>
      </w:r>
    </w:p>
    <w:p w:rsidR="00C7142F" w:rsidRPr="00C7142F" w:rsidRDefault="00C7142F" w:rsidP="008A47DB">
      <w:pPr>
        <w:pStyle w:val="ListParagraph"/>
        <w:numPr>
          <w:ilvl w:val="0"/>
          <w:numId w:val="14"/>
        </w:numPr>
        <w:tabs>
          <w:tab w:val="left" w:pos="1503"/>
        </w:tabs>
        <w:spacing w:after="160" w:line="259" w:lineRule="auto"/>
        <w:rPr>
          <w:rFonts w:ascii="Calibri" w:eastAsia="Calibri" w:hAnsi="Calibri"/>
          <w:sz w:val="24"/>
        </w:rPr>
      </w:pPr>
      <w:r w:rsidRPr="00C7142F">
        <w:rPr>
          <w:rFonts w:ascii="Calibri" w:eastAsia="Calibri" w:hAnsi="Calibri"/>
          <w:sz w:val="24"/>
        </w:rPr>
        <w:t xml:space="preserve">Testing and debugging of the system: </w:t>
      </w:r>
      <w:r w:rsidRPr="00C7142F">
        <w:rPr>
          <w:rFonts w:ascii="Calibri" w:eastAsia="Calibri" w:hAnsi="Calibri"/>
          <w:color w:val="FF0000"/>
          <w:sz w:val="24"/>
        </w:rPr>
        <w:t>3 weeks</w:t>
      </w:r>
    </w:p>
    <w:p w:rsidR="00C7142F" w:rsidRDefault="00C7142F" w:rsidP="00C7142F">
      <w:pPr>
        <w:tabs>
          <w:tab w:val="left" w:pos="1503"/>
        </w:tabs>
        <w:spacing w:after="160" w:line="259" w:lineRule="auto"/>
        <w:rPr>
          <w:rFonts w:ascii="Calibri" w:eastAsia="Calibri" w:hAnsi="Calibri"/>
          <w:sz w:val="24"/>
          <w:szCs w:val="24"/>
        </w:rPr>
      </w:pPr>
    </w:p>
    <w:p w:rsidR="00C7142F" w:rsidRDefault="00C7142F" w:rsidP="00C7142F">
      <w:pPr>
        <w:tabs>
          <w:tab w:val="left" w:pos="1503"/>
        </w:tabs>
        <w:spacing w:after="160" w:line="259" w:lineRule="auto"/>
        <w:rPr>
          <w:rFonts w:ascii="Calibri" w:eastAsia="Calibri" w:hAnsi="Calibri"/>
          <w:sz w:val="24"/>
          <w:szCs w:val="24"/>
        </w:rPr>
      </w:pPr>
    </w:p>
    <w:p w:rsidR="00C7142F" w:rsidRDefault="00C7142F" w:rsidP="00C7142F">
      <w:pPr>
        <w:tabs>
          <w:tab w:val="left" w:pos="1503"/>
        </w:tabs>
        <w:spacing w:after="160" w:line="259" w:lineRule="auto"/>
        <w:rPr>
          <w:rFonts w:ascii="Calibri" w:eastAsia="Calibri" w:hAnsi="Calibri"/>
          <w:sz w:val="24"/>
          <w:szCs w:val="24"/>
        </w:rPr>
      </w:pPr>
    </w:p>
    <w:p w:rsidR="00C7142F" w:rsidRPr="00C7142F" w:rsidRDefault="00C7142F" w:rsidP="00C7142F">
      <w:pPr>
        <w:tabs>
          <w:tab w:val="left" w:pos="1503"/>
        </w:tabs>
        <w:spacing w:after="160" w:line="259" w:lineRule="auto"/>
        <w:rPr>
          <w:rFonts w:ascii="Calibri" w:eastAsia="Calibri" w:hAnsi="Calibri"/>
          <w:sz w:val="24"/>
          <w:szCs w:val="24"/>
        </w:rPr>
      </w:pPr>
    </w:p>
    <w:p w:rsidR="00C7142F" w:rsidRPr="00C7142F" w:rsidRDefault="00C7142F" w:rsidP="00C7142F">
      <w:pPr>
        <w:tabs>
          <w:tab w:val="left" w:pos="1503"/>
        </w:tabs>
        <w:spacing w:after="160" w:line="259" w:lineRule="auto"/>
        <w:rPr>
          <w:rFonts w:ascii="Calibri" w:eastAsia="Calibri" w:hAnsi="Calibri"/>
          <w:color w:val="FF0000"/>
          <w:sz w:val="28"/>
          <w:szCs w:val="24"/>
        </w:rPr>
      </w:pPr>
      <w:r w:rsidRPr="00C7142F">
        <w:rPr>
          <w:rFonts w:ascii="Calibri" w:eastAsia="Calibri" w:hAnsi="Calibri"/>
          <w:color w:val="FF0000"/>
          <w:sz w:val="28"/>
          <w:szCs w:val="24"/>
        </w:rPr>
        <w:lastRenderedPageBreak/>
        <w:t xml:space="preserve">Develop a Project Schedule Network Diagram </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Create a PSN to visualize the relationships between tasks and activities.</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The PSN show:</w:t>
      </w:r>
    </w:p>
    <w:p w:rsidR="00C7142F" w:rsidRPr="00C7142F" w:rsidRDefault="00C7142F" w:rsidP="008A47DB">
      <w:pPr>
        <w:pStyle w:val="ListParagraph"/>
        <w:numPr>
          <w:ilvl w:val="0"/>
          <w:numId w:val="15"/>
        </w:numPr>
        <w:tabs>
          <w:tab w:val="left" w:pos="1503"/>
        </w:tabs>
        <w:spacing w:after="160" w:line="259" w:lineRule="auto"/>
        <w:rPr>
          <w:rFonts w:ascii="Calibri" w:eastAsia="Calibri" w:hAnsi="Calibri"/>
          <w:sz w:val="24"/>
        </w:rPr>
      </w:pPr>
      <w:r w:rsidRPr="00C7142F">
        <w:rPr>
          <w:rFonts w:ascii="Calibri" w:eastAsia="Calibri" w:hAnsi="Calibri"/>
          <w:sz w:val="24"/>
        </w:rPr>
        <w:t>The sequence of tasks and activities</w:t>
      </w:r>
    </w:p>
    <w:p w:rsidR="00C7142F" w:rsidRPr="00C7142F" w:rsidRDefault="00C7142F" w:rsidP="008A47DB">
      <w:pPr>
        <w:pStyle w:val="ListParagraph"/>
        <w:numPr>
          <w:ilvl w:val="0"/>
          <w:numId w:val="15"/>
        </w:numPr>
        <w:tabs>
          <w:tab w:val="left" w:pos="1470"/>
          <w:tab w:val="left" w:pos="1503"/>
        </w:tabs>
        <w:spacing w:after="160" w:line="259" w:lineRule="auto"/>
        <w:rPr>
          <w:rFonts w:ascii="Calibri" w:eastAsia="Calibri" w:hAnsi="Calibri"/>
          <w:sz w:val="24"/>
        </w:rPr>
      </w:pPr>
      <w:r w:rsidRPr="00C7142F">
        <w:rPr>
          <w:rFonts w:ascii="Calibri" w:eastAsia="Calibri" w:hAnsi="Calibri"/>
          <w:sz w:val="24"/>
        </w:rPr>
        <w:t>The dependencies between tasks and activities</w:t>
      </w:r>
    </w:p>
    <w:p w:rsidR="00C7142F" w:rsidRPr="00C7142F" w:rsidRDefault="00C7142F" w:rsidP="008A47DB">
      <w:pPr>
        <w:pStyle w:val="ListParagraph"/>
        <w:numPr>
          <w:ilvl w:val="0"/>
          <w:numId w:val="15"/>
        </w:numPr>
        <w:tabs>
          <w:tab w:val="left" w:pos="1503"/>
        </w:tabs>
        <w:spacing w:after="160" w:line="259" w:lineRule="auto"/>
        <w:rPr>
          <w:rFonts w:ascii="Calibri" w:eastAsia="Calibri" w:hAnsi="Calibri"/>
          <w:sz w:val="24"/>
        </w:rPr>
      </w:pPr>
      <w:r w:rsidRPr="00C7142F">
        <w:rPr>
          <w:rFonts w:ascii="Calibri" w:eastAsia="Calibri" w:hAnsi="Calibri"/>
          <w:sz w:val="24"/>
        </w:rPr>
        <w:t>The critical path of the project (i.e., the sequence of tasks that determines the minimum duration required to complete the project)</w:t>
      </w:r>
    </w:p>
    <w:p w:rsidR="00C7142F" w:rsidRPr="00C7142F" w:rsidRDefault="00C7142F" w:rsidP="00C7142F">
      <w:pPr>
        <w:tabs>
          <w:tab w:val="left" w:pos="1503"/>
        </w:tabs>
        <w:spacing w:after="160" w:line="259" w:lineRule="auto"/>
        <w:rPr>
          <w:rFonts w:ascii="Calibri" w:eastAsia="Calibri" w:hAnsi="Calibri"/>
          <w:sz w:val="24"/>
          <w:szCs w:val="24"/>
        </w:rPr>
      </w:pPr>
    </w:p>
    <w:p w:rsidR="00C7142F" w:rsidRPr="00C7142F" w:rsidRDefault="00C7142F" w:rsidP="00C7142F">
      <w:pPr>
        <w:tabs>
          <w:tab w:val="left" w:pos="1503"/>
        </w:tabs>
        <w:spacing w:after="160" w:line="259" w:lineRule="auto"/>
        <w:rPr>
          <w:rFonts w:ascii="Calibri" w:eastAsia="Calibri" w:hAnsi="Calibri"/>
          <w:color w:val="FF0000"/>
          <w:sz w:val="28"/>
          <w:szCs w:val="24"/>
        </w:rPr>
      </w:pPr>
      <w:r w:rsidRPr="00C7142F">
        <w:rPr>
          <w:rFonts w:ascii="Calibri" w:eastAsia="Calibri" w:hAnsi="Calibri"/>
          <w:color w:val="FF0000"/>
          <w:sz w:val="28"/>
          <w:szCs w:val="24"/>
        </w:rPr>
        <w:t>Identify and Assess Schedule Risks</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Identify potential schedule risks that could impact the project timeline.</w:t>
      </w:r>
    </w:p>
    <w:p w:rsidR="00C7142F" w:rsidRPr="00C7142F" w:rsidRDefault="00C7142F" w:rsidP="00C7142F">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 The potential schedule risks for the ERTMS project include:</w:t>
      </w:r>
    </w:p>
    <w:p w:rsidR="00C7142F" w:rsidRPr="00C7142F" w:rsidRDefault="00C7142F" w:rsidP="008A47DB">
      <w:pPr>
        <w:pStyle w:val="ListParagraph"/>
        <w:numPr>
          <w:ilvl w:val="0"/>
          <w:numId w:val="16"/>
        </w:numPr>
        <w:tabs>
          <w:tab w:val="left" w:pos="1503"/>
        </w:tabs>
        <w:spacing w:after="160" w:line="259" w:lineRule="auto"/>
        <w:rPr>
          <w:rFonts w:ascii="Calibri" w:eastAsia="Calibri" w:hAnsi="Calibri"/>
          <w:sz w:val="24"/>
        </w:rPr>
      </w:pPr>
      <w:r w:rsidRPr="00C7142F">
        <w:rPr>
          <w:rFonts w:ascii="Calibri" w:eastAsia="Calibri" w:hAnsi="Calibri"/>
          <w:sz w:val="24"/>
        </w:rPr>
        <w:t>Delays in receiving necessary resources or information from stakeholders</w:t>
      </w:r>
    </w:p>
    <w:p w:rsidR="00C7142F" w:rsidRPr="00C7142F" w:rsidRDefault="00C7142F" w:rsidP="008A47DB">
      <w:pPr>
        <w:pStyle w:val="ListParagraph"/>
        <w:numPr>
          <w:ilvl w:val="0"/>
          <w:numId w:val="16"/>
        </w:numPr>
        <w:tabs>
          <w:tab w:val="left" w:pos="1503"/>
        </w:tabs>
        <w:spacing w:after="160" w:line="259" w:lineRule="auto"/>
        <w:rPr>
          <w:rFonts w:ascii="Calibri" w:eastAsia="Calibri" w:hAnsi="Calibri"/>
          <w:sz w:val="24"/>
        </w:rPr>
      </w:pPr>
      <w:r w:rsidRPr="00C7142F">
        <w:rPr>
          <w:rFonts w:ascii="Calibri" w:eastAsia="Calibri" w:hAnsi="Calibri"/>
          <w:sz w:val="24"/>
        </w:rPr>
        <w:t>Changes in project scope or requirements</w:t>
      </w:r>
    </w:p>
    <w:p w:rsidR="00C7142F" w:rsidRDefault="00C7142F" w:rsidP="008A47DB">
      <w:pPr>
        <w:pStyle w:val="ListParagraph"/>
        <w:numPr>
          <w:ilvl w:val="0"/>
          <w:numId w:val="16"/>
        </w:numPr>
        <w:tabs>
          <w:tab w:val="left" w:pos="1503"/>
        </w:tabs>
        <w:spacing w:after="160" w:line="259" w:lineRule="auto"/>
        <w:rPr>
          <w:rFonts w:ascii="Calibri" w:eastAsia="Calibri" w:hAnsi="Calibri"/>
          <w:sz w:val="24"/>
        </w:rPr>
      </w:pPr>
      <w:r w:rsidRPr="00C7142F">
        <w:rPr>
          <w:rFonts w:ascii="Calibri" w:eastAsia="Calibri" w:hAnsi="Calibri"/>
          <w:sz w:val="24"/>
        </w:rPr>
        <w:t>Unforeseen technical issues or bugs</w:t>
      </w:r>
    </w:p>
    <w:p w:rsidR="00C7142F" w:rsidRPr="00C7142F" w:rsidRDefault="00C7142F" w:rsidP="00C7142F">
      <w:pPr>
        <w:pStyle w:val="ListParagraph"/>
        <w:numPr>
          <w:ilvl w:val="0"/>
          <w:numId w:val="0"/>
        </w:numPr>
        <w:tabs>
          <w:tab w:val="left" w:pos="1503"/>
        </w:tabs>
        <w:spacing w:after="160" w:line="259" w:lineRule="auto"/>
        <w:ind w:left="780"/>
        <w:rPr>
          <w:rFonts w:ascii="Calibri" w:eastAsia="Calibri" w:hAnsi="Calibri"/>
          <w:sz w:val="24"/>
        </w:rPr>
      </w:pPr>
    </w:p>
    <w:p w:rsidR="00C7142F" w:rsidRPr="00C7142F" w:rsidRDefault="00C7142F" w:rsidP="00C7142F">
      <w:pPr>
        <w:tabs>
          <w:tab w:val="left" w:pos="1503"/>
        </w:tabs>
        <w:spacing w:after="160" w:line="259" w:lineRule="auto"/>
        <w:rPr>
          <w:rFonts w:ascii="Calibri" w:eastAsia="Calibri" w:hAnsi="Calibri"/>
          <w:color w:val="FF0000"/>
          <w:sz w:val="28"/>
          <w:szCs w:val="24"/>
        </w:rPr>
      </w:pPr>
      <w:r w:rsidRPr="00C7142F">
        <w:rPr>
          <w:rFonts w:ascii="Calibri" w:eastAsia="Calibri" w:hAnsi="Calibri"/>
          <w:color w:val="FF0000"/>
          <w:sz w:val="28"/>
          <w:szCs w:val="24"/>
        </w:rPr>
        <w:t>* Assess the impact of each risk on the project timeline:</w:t>
      </w:r>
    </w:p>
    <w:p w:rsidR="00C7142F" w:rsidRPr="008E3093" w:rsidRDefault="00C7142F" w:rsidP="008A47DB">
      <w:pPr>
        <w:pStyle w:val="ListParagraph"/>
        <w:numPr>
          <w:ilvl w:val="0"/>
          <w:numId w:val="17"/>
        </w:numPr>
        <w:tabs>
          <w:tab w:val="left" w:pos="1503"/>
        </w:tabs>
        <w:spacing w:after="160" w:line="259" w:lineRule="auto"/>
        <w:rPr>
          <w:rFonts w:ascii="Calibri" w:eastAsia="Calibri" w:hAnsi="Calibri"/>
          <w:sz w:val="24"/>
        </w:rPr>
      </w:pPr>
      <w:r w:rsidRPr="008E3093">
        <w:rPr>
          <w:rFonts w:ascii="Calibri" w:eastAsia="Calibri" w:hAnsi="Calibri"/>
          <w:sz w:val="24"/>
        </w:rPr>
        <w:t xml:space="preserve">Delays in receiving necessary resources or information from stakeholders: High impact (could delay the project by up to </w:t>
      </w:r>
      <w:r w:rsidRPr="008E3093">
        <w:rPr>
          <w:rFonts w:ascii="Calibri" w:eastAsia="Calibri" w:hAnsi="Calibri"/>
          <w:color w:val="FF0000"/>
          <w:sz w:val="24"/>
        </w:rPr>
        <w:t>2 months</w:t>
      </w:r>
      <w:r w:rsidRPr="008E3093">
        <w:rPr>
          <w:rFonts w:ascii="Calibri" w:eastAsia="Calibri" w:hAnsi="Calibri"/>
          <w:sz w:val="24"/>
        </w:rPr>
        <w:t>)</w:t>
      </w:r>
    </w:p>
    <w:p w:rsidR="00C7142F" w:rsidRPr="008E3093" w:rsidRDefault="00C7142F" w:rsidP="008A47DB">
      <w:pPr>
        <w:pStyle w:val="ListParagraph"/>
        <w:numPr>
          <w:ilvl w:val="0"/>
          <w:numId w:val="17"/>
        </w:numPr>
        <w:tabs>
          <w:tab w:val="left" w:pos="1503"/>
        </w:tabs>
        <w:spacing w:after="160" w:line="259" w:lineRule="auto"/>
        <w:rPr>
          <w:rFonts w:ascii="Calibri" w:eastAsia="Calibri" w:hAnsi="Calibri"/>
          <w:sz w:val="24"/>
        </w:rPr>
      </w:pPr>
      <w:r w:rsidRPr="008E3093">
        <w:rPr>
          <w:rFonts w:ascii="Calibri" w:eastAsia="Calibri" w:hAnsi="Calibri"/>
          <w:sz w:val="24"/>
        </w:rPr>
        <w:t xml:space="preserve">Changes in project scope or requirements: Medium impact (could delay the project by up to </w:t>
      </w:r>
      <w:r w:rsidRPr="008E3093">
        <w:rPr>
          <w:rFonts w:ascii="Calibri" w:eastAsia="Calibri" w:hAnsi="Calibri"/>
          <w:color w:val="FF0000"/>
          <w:sz w:val="24"/>
        </w:rPr>
        <w:t>1 month</w:t>
      </w:r>
      <w:r w:rsidRPr="008E3093">
        <w:rPr>
          <w:rFonts w:ascii="Calibri" w:eastAsia="Calibri" w:hAnsi="Calibri"/>
          <w:sz w:val="24"/>
        </w:rPr>
        <w:t>)</w:t>
      </w:r>
    </w:p>
    <w:p w:rsidR="00C7142F" w:rsidRPr="008E3093" w:rsidRDefault="00C7142F" w:rsidP="008A47DB">
      <w:pPr>
        <w:pStyle w:val="ListParagraph"/>
        <w:numPr>
          <w:ilvl w:val="0"/>
          <w:numId w:val="17"/>
        </w:numPr>
        <w:tabs>
          <w:tab w:val="left" w:pos="1503"/>
        </w:tabs>
        <w:spacing w:after="160" w:line="259" w:lineRule="auto"/>
        <w:rPr>
          <w:rFonts w:ascii="Calibri" w:eastAsia="Calibri" w:hAnsi="Calibri"/>
          <w:sz w:val="24"/>
        </w:rPr>
      </w:pPr>
      <w:r w:rsidRPr="008E3093">
        <w:rPr>
          <w:rFonts w:ascii="Calibri" w:eastAsia="Calibri" w:hAnsi="Calibri"/>
          <w:sz w:val="24"/>
        </w:rPr>
        <w:t xml:space="preserve">Unforeseen technical issues or bugs: Low impact (could delay the project by up to </w:t>
      </w:r>
      <w:r w:rsidRPr="008E3093">
        <w:rPr>
          <w:rFonts w:ascii="Calibri" w:eastAsia="Calibri" w:hAnsi="Calibri"/>
          <w:color w:val="FF0000"/>
          <w:sz w:val="24"/>
        </w:rPr>
        <w:t>1 week</w:t>
      </w:r>
      <w:r w:rsidRPr="008E3093">
        <w:rPr>
          <w:rFonts w:ascii="Calibri" w:eastAsia="Calibri" w:hAnsi="Calibri"/>
          <w:sz w:val="24"/>
        </w:rPr>
        <w:t>)</w:t>
      </w:r>
    </w:p>
    <w:p w:rsidR="00C7142F" w:rsidRPr="00C7142F" w:rsidRDefault="00C7142F" w:rsidP="00C7142F">
      <w:pPr>
        <w:tabs>
          <w:tab w:val="left" w:pos="1503"/>
        </w:tabs>
        <w:spacing w:after="160" w:line="259" w:lineRule="auto"/>
        <w:rPr>
          <w:rFonts w:ascii="Calibri" w:eastAsia="Calibri" w:hAnsi="Calibri"/>
          <w:sz w:val="24"/>
          <w:szCs w:val="24"/>
        </w:rPr>
      </w:pPr>
    </w:p>
    <w:p w:rsidR="000C44EA" w:rsidRPr="000C44EA" w:rsidRDefault="000C44EA" w:rsidP="000C44EA">
      <w:pPr>
        <w:tabs>
          <w:tab w:val="left" w:pos="1503"/>
        </w:tabs>
        <w:spacing w:after="160" w:line="259" w:lineRule="auto"/>
        <w:rPr>
          <w:rFonts w:ascii="Calibri" w:eastAsia="Calibri" w:hAnsi="Calibri"/>
          <w:sz w:val="24"/>
          <w:szCs w:val="24"/>
        </w:rPr>
      </w:pPr>
    </w:p>
    <w:p w:rsidR="00022331" w:rsidRPr="00FD21C9" w:rsidRDefault="00022331" w:rsidP="00D807CE">
      <w:pPr>
        <w:tabs>
          <w:tab w:val="left" w:pos="8237"/>
        </w:tabs>
        <w:rPr>
          <w:sz w:val="24"/>
          <w:szCs w:val="24"/>
        </w:rPr>
      </w:pPr>
    </w:p>
    <w:p w:rsidR="00022331" w:rsidRPr="00FD21C9" w:rsidRDefault="00022331" w:rsidP="00D807CE">
      <w:pPr>
        <w:tabs>
          <w:tab w:val="left" w:pos="8237"/>
        </w:tabs>
        <w:rPr>
          <w:sz w:val="24"/>
          <w:szCs w:val="24"/>
        </w:rPr>
      </w:pPr>
    </w:p>
    <w:tbl>
      <w:tblPr>
        <w:tblStyle w:val="GridTable5Dark-Accent6"/>
        <w:tblpPr w:leftFromText="180" w:rightFromText="180" w:vertAnchor="text" w:horzAnchor="margin" w:tblpXSpec="center" w:tblpY="-294"/>
        <w:tblW w:w="11020" w:type="dxa"/>
        <w:tblLook w:val="04A0" w:firstRow="1" w:lastRow="0" w:firstColumn="1" w:lastColumn="0" w:noHBand="0" w:noVBand="1"/>
      </w:tblPr>
      <w:tblGrid>
        <w:gridCol w:w="1843"/>
        <w:gridCol w:w="4523"/>
        <w:gridCol w:w="2070"/>
        <w:gridCol w:w="1360"/>
        <w:gridCol w:w="1224"/>
      </w:tblGrid>
      <w:tr w:rsidR="008E3093" w:rsidRPr="008E3093" w:rsidTr="002D57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8E3093">
            <w:pPr>
              <w:tabs>
                <w:tab w:val="left" w:pos="8237"/>
              </w:tabs>
              <w:spacing w:after="220"/>
              <w:ind w:firstLine="720"/>
            </w:pPr>
            <w:r w:rsidRPr="008E3093">
              <w:lastRenderedPageBreak/>
              <w:t>Task ID</w:t>
            </w:r>
          </w:p>
        </w:tc>
        <w:tc>
          <w:tcPr>
            <w:tcW w:w="4523" w:type="dxa"/>
            <w:hideMark/>
          </w:tcPr>
          <w:p w:rsidR="008E3093" w:rsidRPr="008E3093" w:rsidRDefault="008E3093" w:rsidP="008E3093">
            <w:pPr>
              <w:tabs>
                <w:tab w:val="left" w:pos="8237"/>
              </w:tabs>
              <w:spacing w:after="220"/>
              <w:ind w:firstLine="720"/>
              <w:cnfStyle w:val="100000000000" w:firstRow="1" w:lastRow="0" w:firstColumn="0" w:lastColumn="0" w:oddVBand="0" w:evenVBand="0" w:oddHBand="0" w:evenHBand="0" w:firstRowFirstColumn="0" w:firstRowLastColumn="0" w:lastRowFirstColumn="0" w:lastRowLastColumn="0"/>
            </w:pPr>
            <w:r w:rsidRPr="008E3093">
              <w:t>Task Description</w:t>
            </w:r>
          </w:p>
        </w:tc>
        <w:tc>
          <w:tcPr>
            <w:tcW w:w="2070" w:type="dxa"/>
            <w:hideMark/>
          </w:tcPr>
          <w:p w:rsidR="008E3093" w:rsidRPr="008E3093" w:rsidRDefault="008E3093"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8E3093">
              <w:t>Start Date</w:t>
            </w:r>
          </w:p>
        </w:tc>
        <w:tc>
          <w:tcPr>
            <w:tcW w:w="1360" w:type="dxa"/>
            <w:hideMark/>
          </w:tcPr>
          <w:p w:rsidR="008E3093" w:rsidRPr="008E3093" w:rsidRDefault="008E3093"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8E3093">
              <w:t>End Date</w:t>
            </w:r>
          </w:p>
        </w:tc>
        <w:tc>
          <w:tcPr>
            <w:tcW w:w="0" w:type="auto"/>
            <w:hideMark/>
          </w:tcPr>
          <w:p w:rsidR="008E3093" w:rsidRPr="008E3093" w:rsidRDefault="008E3093"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8E3093">
              <w:t>Estimated Duration</w:t>
            </w:r>
          </w:p>
        </w:tc>
      </w:tr>
      <w:tr w:rsidR="008E3093" w:rsidRPr="008E3093" w:rsidTr="002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1.1. Project Initiation</w:t>
            </w:r>
          </w:p>
        </w:tc>
        <w:tc>
          <w:tcPr>
            <w:tcW w:w="4523"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Define project scope, objectives, and deliverables</w:t>
            </w:r>
          </w:p>
        </w:tc>
        <w:tc>
          <w:tcPr>
            <w:tcW w:w="207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2023-01-01</w:t>
            </w:r>
          </w:p>
        </w:tc>
        <w:tc>
          <w:tcPr>
            <w:tcW w:w="136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2023-01-15</w:t>
            </w:r>
          </w:p>
        </w:tc>
        <w:tc>
          <w:tcPr>
            <w:tcW w:w="0" w:type="auto"/>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 weeks</w:t>
            </w:r>
          </w:p>
        </w:tc>
      </w:tr>
      <w:tr w:rsidR="008E3093" w:rsidRPr="008E3093" w:rsidTr="002D57F1">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1</w:t>
            </w:r>
            <w:r w:rsidR="002D57F1">
              <w:t>.2.</w:t>
            </w:r>
            <w:r w:rsidRPr="008E3093">
              <w:t>Stakeholder Analysis</w:t>
            </w:r>
          </w:p>
        </w:tc>
        <w:tc>
          <w:tcPr>
            <w:tcW w:w="4523"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Identify and analyze stakeholders' needs and expectations</w:t>
            </w:r>
          </w:p>
        </w:tc>
        <w:tc>
          <w:tcPr>
            <w:tcW w:w="207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2023-01-16</w:t>
            </w:r>
          </w:p>
        </w:tc>
        <w:tc>
          <w:tcPr>
            <w:tcW w:w="136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2023-02-05</w:t>
            </w:r>
          </w:p>
        </w:tc>
        <w:tc>
          <w:tcPr>
            <w:tcW w:w="0" w:type="auto"/>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3 weeks</w:t>
            </w:r>
          </w:p>
        </w:tc>
      </w:tr>
      <w:tr w:rsidR="008E3093" w:rsidRPr="008E3093" w:rsidTr="002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1</w:t>
            </w:r>
            <w:r w:rsidR="002D57F1">
              <w:t>.3.</w:t>
            </w:r>
            <w:r w:rsidRPr="008E3093">
              <w:t>Requirements Gathering</w:t>
            </w:r>
          </w:p>
        </w:tc>
        <w:tc>
          <w:tcPr>
            <w:tcW w:w="4523"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Gather and document requirements from stakeholders</w:t>
            </w:r>
          </w:p>
        </w:tc>
        <w:tc>
          <w:tcPr>
            <w:tcW w:w="207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2023-02-06</w:t>
            </w:r>
          </w:p>
        </w:tc>
        <w:tc>
          <w:tcPr>
            <w:tcW w:w="136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2023-03-05</w:t>
            </w:r>
          </w:p>
        </w:tc>
        <w:tc>
          <w:tcPr>
            <w:tcW w:w="0" w:type="auto"/>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4 weeks</w:t>
            </w:r>
          </w:p>
        </w:tc>
      </w:tr>
      <w:tr w:rsidR="008E3093" w:rsidRPr="008E3093" w:rsidTr="002D57F1">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2.1. System Design</w:t>
            </w:r>
          </w:p>
        </w:tc>
        <w:tc>
          <w:tcPr>
            <w:tcW w:w="4523"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Design the system architecture, user interface, and database structure</w:t>
            </w:r>
          </w:p>
        </w:tc>
        <w:tc>
          <w:tcPr>
            <w:tcW w:w="207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2023-03-06</w:t>
            </w:r>
          </w:p>
        </w:tc>
        <w:tc>
          <w:tcPr>
            <w:tcW w:w="136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2023-04-09</w:t>
            </w:r>
          </w:p>
        </w:tc>
        <w:tc>
          <w:tcPr>
            <w:tcW w:w="0" w:type="auto"/>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6 weeks</w:t>
            </w:r>
          </w:p>
        </w:tc>
      </w:tr>
      <w:tr w:rsidR="008E3093" w:rsidRPr="008E3093" w:rsidTr="002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2.2. System Development</w:t>
            </w:r>
          </w:p>
        </w:tc>
        <w:tc>
          <w:tcPr>
            <w:tcW w:w="4523"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Develop the system components, including frontend and backend logic</w:t>
            </w:r>
          </w:p>
        </w:tc>
        <w:tc>
          <w:tcPr>
            <w:tcW w:w="207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2023-04-10</w:t>
            </w:r>
          </w:p>
        </w:tc>
        <w:tc>
          <w:tcPr>
            <w:tcW w:w="136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2023-07-10</w:t>
            </w:r>
          </w:p>
        </w:tc>
        <w:tc>
          <w:tcPr>
            <w:tcW w:w="0" w:type="auto"/>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12 weeks</w:t>
            </w:r>
          </w:p>
        </w:tc>
      </w:tr>
      <w:tr w:rsidR="008E3093" w:rsidRPr="008E3093" w:rsidTr="002D57F1">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2.3. Testing and Quality Assurance</w:t>
            </w:r>
          </w:p>
        </w:tc>
        <w:tc>
          <w:tcPr>
            <w:tcW w:w="4523"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Conduct unit testing, integration testing, and system testing to ensure the system meets requirements</w:t>
            </w:r>
          </w:p>
        </w:tc>
        <w:tc>
          <w:tcPr>
            <w:tcW w:w="207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2023-07-11</w:t>
            </w:r>
          </w:p>
        </w:tc>
        <w:tc>
          <w:tcPr>
            <w:tcW w:w="136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2023-08-21</w:t>
            </w:r>
          </w:p>
        </w:tc>
        <w:tc>
          <w:tcPr>
            <w:tcW w:w="0" w:type="auto"/>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6 weeks</w:t>
            </w:r>
          </w:p>
        </w:tc>
      </w:tr>
      <w:tr w:rsidR="008E3093" w:rsidRPr="008E3093" w:rsidTr="002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2.4. System Deployment</w:t>
            </w:r>
          </w:p>
        </w:tc>
        <w:tc>
          <w:tcPr>
            <w:tcW w:w="4523"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Deploy the system to production environment and conduct post-deployment testing</w:t>
            </w:r>
          </w:p>
        </w:tc>
        <w:tc>
          <w:tcPr>
            <w:tcW w:w="207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2023-08-22</w:t>
            </w:r>
          </w:p>
        </w:tc>
        <w:tc>
          <w:tcPr>
            <w:tcW w:w="1360" w:type="dxa"/>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2023-09-04</w:t>
            </w:r>
          </w:p>
        </w:tc>
        <w:tc>
          <w:tcPr>
            <w:tcW w:w="0" w:type="auto"/>
            <w:hideMark/>
          </w:tcPr>
          <w:p w:rsidR="008E3093" w:rsidRPr="008E3093" w:rsidRDefault="008E3093"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8E3093">
              <w:t>2 weeks</w:t>
            </w:r>
          </w:p>
        </w:tc>
      </w:tr>
      <w:tr w:rsidR="008E3093" w:rsidRPr="008E3093" w:rsidTr="002D57F1">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3.1. User Training and Support</w:t>
            </w:r>
          </w:p>
        </w:tc>
        <w:tc>
          <w:tcPr>
            <w:tcW w:w="4523"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Provide training and support to stakeholders on the use of the system</w:t>
            </w:r>
          </w:p>
        </w:tc>
        <w:tc>
          <w:tcPr>
            <w:tcW w:w="207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2023-09-05</w:t>
            </w:r>
          </w:p>
        </w:tc>
        <w:tc>
          <w:tcPr>
            <w:tcW w:w="1360" w:type="dxa"/>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2023-10-16</w:t>
            </w:r>
          </w:p>
        </w:tc>
        <w:tc>
          <w:tcPr>
            <w:tcW w:w="0" w:type="auto"/>
            <w:hideMark/>
          </w:tcPr>
          <w:p w:rsidR="008E3093" w:rsidRPr="008E3093" w:rsidRDefault="008E3093"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8E3093">
              <w:t>6 weeks</w:t>
            </w:r>
          </w:p>
        </w:tc>
      </w:tr>
      <w:tr w:rsidR="008E3093" w:rsidRPr="008E3093" w:rsidTr="002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rsidR="008E3093" w:rsidRPr="008E3093" w:rsidRDefault="008E3093" w:rsidP="002D57F1">
            <w:pPr>
              <w:tabs>
                <w:tab w:val="left" w:pos="8237"/>
              </w:tabs>
              <w:spacing w:after="220"/>
            </w:pPr>
            <w:r w:rsidRPr="008E3093">
              <w:t>3.2. Maintenance and Updates</w:t>
            </w:r>
          </w:p>
        </w:tc>
        <w:tc>
          <w:tcPr>
            <w:tcW w:w="4523" w:type="dxa"/>
          </w:tcPr>
          <w:p w:rsidR="008E3093" w:rsidRPr="008E3093" w:rsidRDefault="008E3093" w:rsidP="008E3093">
            <w:pPr>
              <w:tabs>
                <w:tab w:val="left" w:pos="8237"/>
              </w:tabs>
              <w:spacing w:after="220"/>
              <w:ind w:firstLine="720"/>
              <w:cnfStyle w:val="000000100000" w:firstRow="0" w:lastRow="0" w:firstColumn="0" w:lastColumn="0" w:oddVBand="0" w:evenVBand="0" w:oddHBand="1" w:evenHBand="0" w:firstRowFirstColumn="0" w:firstRowLastColumn="0" w:lastRowFirstColumn="0" w:lastRowLastColumn="0"/>
            </w:pPr>
          </w:p>
        </w:tc>
        <w:tc>
          <w:tcPr>
            <w:tcW w:w="2070" w:type="dxa"/>
            <w:hideMark/>
          </w:tcPr>
          <w:p w:rsidR="008E3093" w:rsidRPr="008E3093" w:rsidRDefault="008E3093" w:rsidP="008E3093">
            <w:pPr>
              <w:tabs>
                <w:tab w:val="left" w:pos="8237"/>
              </w:tabs>
              <w:spacing w:after="220"/>
              <w:ind w:firstLine="720"/>
              <w:cnfStyle w:val="000000100000" w:firstRow="0" w:lastRow="0" w:firstColumn="0" w:lastColumn="0" w:oddVBand="0" w:evenVBand="0" w:oddHBand="1" w:evenHBand="0" w:firstRowFirstColumn="0" w:firstRowLastColumn="0" w:lastRowFirstColumn="0" w:lastRowLastColumn="0"/>
            </w:pPr>
            <w:r w:rsidRPr="008E3093">
              <w:t>Ongoing</w:t>
            </w:r>
          </w:p>
        </w:tc>
        <w:tc>
          <w:tcPr>
            <w:tcW w:w="1360" w:type="dxa"/>
            <w:hideMark/>
          </w:tcPr>
          <w:p w:rsidR="008E3093" w:rsidRPr="008E3093" w:rsidRDefault="008E3093" w:rsidP="008E3093">
            <w:pPr>
              <w:tabs>
                <w:tab w:val="left" w:pos="8237"/>
              </w:tabs>
              <w:spacing w:after="220"/>
              <w:ind w:firstLine="720"/>
              <w:cnfStyle w:val="000000100000" w:firstRow="0" w:lastRow="0" w:firstColumn="0" w:lastColumn="0" w:oddVBand="0" w:evenVBand="0" w:oddHBand="1" w:evenHBand="0" w:firstRowFirstColumn="0" w:firstRowLastColumn="0" w:lastRowFirstColumn="0" w:lastRowLastColumn="0"/>
            </w:pPr>
          </w:p>
        </w:tc>
        <w:tc>
          <w:tcPr>
            <w:tcW w:w="0" w:type="auto"/>
            <w:hideMark/>
          </w:tcPr>
          <w:p w:rsidR="008E3093" w:rsidRPr="008E3093" w:rsidRDefault="008E3093" w:rsidP="008E3093">
            <w:pPr>
              <w:tabs>
                <w:tab w:val="left" w:pos="8237"/>
              </w:tabs>
              <w:spacing w:after="220"/>
              <w:ind w:firstLine="720"/>
              <w:cnfStyle w:val="000000100000" w:firstRow="0" w:lastRow="0" w:firstColumn="0" w:lastColumn="0" w:oddVBand="0" w:evenVBand="0" w:oddHBand="1" w:evenHBand="0" w:firstRowFirstColumn="0" w:firstRowLastColumn="0" w:lastRowFirstColumn="0" w:lastRowLastColumn="0"/>
            </w:pPr>
          </w:p>
        </w:tc>
      </w:tr>
    </w:tbl>
    <w:p w:rsidR="00022331" w:rsidRDefault="00022331" w:rsidP="008E3093">
      <w:pPr>
        <w:tabs>
          <w:tab w:val="left" w:pos="8237"/>
        </w:tabs>
      </w:pPr>
    </w:p>
    <w:p w:rsidR="00022331" w:rsidRDefault="00022331" w:rsidP="00D807CE">
      <w:pPr>
        <w:tabs>
          <w:tab w:val="left" w:pos="8237"/>
        </w:tabs>
      </w:pPr>
    </w:p>
    <w:p w:rsidR="008E3093" w:rsidRPr="000C44EA" w:rsidRDefault="008E3093" w:rsidP="008E3093">
      <w:pPr>
        <w:tabs>
          <w:tab w:val="left" w:pos="1503"/>
        </w:tabs>
        <w:spacing w:after="160" w:line="259" w:lineRule="auto"/>
        <w:rPr>
          <w:rFonts w:ascii="Calibri" w:eastAsia="Calibri" w:hAnsi="Calibri"/>
          <w:sz w:val="24"/>
          <w:szCs w:val="24"/>
        </w:rPr>
      </w:pPr>
      <w:r w:rsidRPr="00C7142F">
        <w:rPr>
          <w:rFonts w:ascii="Calibri" w:eastAsia="Calibri" w:hAnsi="Calibri"/>
          <w:sz w:val="24"/>
          <w:szCs w:val="24"/>
        </w:rPr>
        <w:t>By identifying and assessin</w:t>
      </w:r>
      <w:r>
        <w:rPr>
          <w:rFonts w:ascii="Calibri" w:eastAsia="Calibri" w:hAnsi="Calibri"/>
          <w:sz w:val="24"/>
          <w:szCs w:val="24"/>
        </w:rPr>
        <w:t xml:space="preserve">g these potential schedule </w:t>
      </w:r>
      <w:r w:rsidRPr="00C7142F">
        <w:rPr>
          <w:rFonts w:ascii="Calibri" w:eastAsia="Calibri" w:hAnsi="Calibri"/>
          <w:sz w:val="24"/>
          <w:szCs w:val="24"/>
        </w:rPr>
        <w:t xml:space="preserve"> develop strategies to mitigate or manage them, ensuring that the ERTMS project is completed on time.</w:t>
      </w:r>
    </w:p>
    <w:p w:rsidR="00022331" w:rsidRDefault="00022331" w:rsidP="00D807CE">
      <w:pPr>
        <w:tabs>
          <w:tab w:val="left" w:pos="8237"/>
        </w:tabs>
      </w:pPr>
    </w:p>
    <w:p w:rsidR="00022331" w:rsidRDefault="00022331" w:rsidP="00D807CE">
      <w:pPr>
        <w:tabs>
          <w:tab w:val="left" w:pos="8237"/>
        </w:tabs>
      </w:pPr>
    </w:p>
    <w:p w:rsidR="002D57F1" w:rsidRDefault="002D57F1" w:rsidP="00D807CE">
      <w:pPr>
        <w:tabs>
          <w:tab w:val="left" w:pos="8237"/>
        </w:tabs>
      </w:pPr>
    </w:p>
    <w:p w:rsidR="002D57F1" w:rsidRDefault="002D57F1" w:rsidP="00D807CE">
      <w:pPr>
        <w:tabs>
          <w:tab w:val="left" w:pos="8237"/>
        </w:tabs>
      </w:pPr>
    </w:p>
    <w:p w:rsidR="002D57F1" w:rsidRDefault="002D57F1" w:rsidP="00D807CE">
      <w:pPr>
        <w:tabs>
          <w:tab w:val="left" w:pos="8237"/>
        </w:tabs>
      </w:pPr>
    </w:p>
    <w:p w:rsidR="002D57F1" w:rsidRDefault="002D57F1" w:rsidP="00D807CE">
      <w:pPr>
        <w:tabs>
          <w:tab w:val="left" w:pos="8237"/>
        </w:tabs>
      </w:pPr>
    </w:p>
    <w:p w:rsidR="002D57F1" w:rsidRDefault="002D57F1" w:rsidP="00D807CE">
      <w:pPr>
        <w:tabs>
          <w:tab w:val="left" w:pos="8237"/>
        </w:tabs>
      </w:pPr>
    </w:p>
    <w:p w:rsidR="002D57F1" w:rsidRDefault="002D57F1" w:rsidP="002D57F1">
      <w:pPr>
        <w:tabs>
          <w:tab w:val="left" w:pos="8237"/>
        </w:tabs>
        <w:rPr>
          <w:b/>
          <w:bCs/>
          <w:sz w:val="28"/>
        </w:rPr>
      </w:pPr>
      <w:r w:rsidRPr="002D57F1">
        <w:rPr>
          <w:b/>
          <w:bCs/>
          <w:sz w:val="28"/>
        </w:rPr>
        <w:lastRenderedPageBreak/>
        <w:t>Risk Assessment and Mitigation</w:t>
      </w:r>
    </w:p>
    <w:p w:rsidR="002D57F1" w:rsidRPr="002D57F1" w:rsidRDefault="002D57F1" w:rsidP="002D57F1">
      <w:pPr>
        <w:tabs>
          <w:tab w:val="left" w:pos="8237"/>
        </w:tabs>
        <w:rPr>
          <w:b/>
          <w:bCs/>
          <w:sz w:val="28"/>
        </w:rPr>
      </w:pPr>
    </w:p>
    <w:tbl>
      <w:tblPr>
        <w:tblStyle w:val="GridTable5Dark-Accent6"/>
        <w:tblW w:w="10755" w:type="dxa"/>
        <w:tblInd w:w="-95" w:type="dxa"/>
        <w:tblLook w:val="04A0" w:firstRow="1" w:lastRow="0" w:firstColumn="1" w:lastColumn="0" w:noHBand="0" w:noVBand="1"/>
      </w:tblPr>
      <w:tblGrid>
        <w:gridCol w:w="588"/>
        <w:gridCol w:w="2800"/>
        <w:gridCol w:w="1283"/>
        <w:gridCol w:w="1269"/>
        <w:gridCol w:w="4815"/>
      </w:tblGrid>
      <w:tr w:rsidR="002D57F1" w:rsidRPr="002D57F1" w:rsidTr="002D57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hideMark/>
          </w:tcPr>
          <w:p w:rsidR="002D57F1" w:rsidRPr="002D57F1" w:rsidRDefault="002D57F1" w:rsidP="002D57F1">
            <w:pPr>
              <w:tabs>
                <w:tab w:val="left" w:pos="8237"/>
              </w:tabs>
              <w:spacing w:after="220"/>
            </w:pPr>
            <w:r w:rsidRPr="002D57F1">
              <w:t>Risk ID</w:t>
            </w:r>
          </w:p>
        </w:tc>
        <w:tc>
          <w:tcPr>
            <w:tcW w:w="0" w:type="auto"/>
            <w:hideMark/>
          </w:tcPr>
          <w:p w:rsidR="002D57F1" w:rsidRPr="002D57F1" w:rsidRDefault="002D57F1"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2D57F1">
              <w:t>Description</w:t>
            </w:r>
          </w:p>
        </w:tc>
        <w:tc>
          <w:tcPr>
            <w:tcW w:w="0" w:type="auto"/>
            <w:hideMark/>
          </w:tcPr>
          <w:p w:rsidR="002D57F1" w:rsidRPr="002D57F1" w:rsidRDefault="002D57F1"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2D57F1">
              <w:t>Likelihood (1-5)</w:t>
            </w:r>
          </w:p>
        </w:tc>
        <w:tc>
          <w:tcPr>
            <w:tcW w:w="0" w:type="auto"/>
            <w:hideMark/>
          </w:tcPr>
          <w:p w:rsidR="002D57F1" w:rsidRPr="002D57F1" w:rsidRDefault="002D57F1"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2D57F1">
              <w:t>Impact (1-5)</w:t>
            </w:r>
          </w:p>
        </w:tc>
        <w:tc>
          <w:tcPr>
            <w:tcW w:w="4815" w:type="dxa"/>
            <w:hideMark/>
          </w:tcPr>
          <w:p w:rsidR="002D57F1" w:rsidRPr="002D57F1" w:rsidRDefault="002D57F1" w:rsidP="002D57F1">
            <w:pPr>
              <w:tabs>
                <w:tab w:val="left" w:pos="8237"/>
              </w:tabs>
              <w:spacing w:after="220"/>
              <w:cnfStyle w:val="100000000000" w:firstRow="1" w:lastRow="0" w:firstColumn="0" w:lastColumn="0" w:oddVBand="0" w:evenVBand="0" w:oddHBand="0" w:evenHBand="0" w:firstRowFirstColumn="0" w:firstRowLastColumn="0" w:lastRowFirstColumn="0" w:lastRowLastColumn="0"/>
            </w:pPr>
            <w:r w:rsidRPr="002D57F1">
              <w:t>Mitigation Strategy</w:t>
            </w:r>
          </w:p>
        </w:tc>
      </w:tr>
      <w:tr w:rsidR="002D57F1" w:rsidRPr="002D57F1" w:rsidTr="002D57F1">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36" w:type="dxa"/>
            <w:hideMark/>
          </w:tcPr>
          <w:p w:rsidR="002D57F1" w:rsidRPr="002D57F1" w:rsidRDefault="002D57F1" w:rsidP="002D57F1">
            <w:pPr>
              <w:tabs>
                <w:tab w:val="left" w:pos="8237"/>
              </w:tabs>
              <w:spacing w:after="220"/>
            </w:pPr>
            <w:r w:rsidRPr="002D57F1">
              <w:t>R1</w:t>
            </w:r>
          </w:p>
        </w:tc>
        <w:tc>
          <w:tcPr>
            <w:tcW w:w="0" w:type="auto"/>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Delays in receiving necessary resources or information from stakeholders</w:t>
            </w:r>
          </w:p>
        </w:tc>
        <w:tc>
          <w:tcPr>
            <w:tcW w:w="0" w:type="auto"/>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4/5</w:t>
            </w:r>
          </w:p>
        </w:tc>
        <w:tc>
          <w:tcPr>
            <w:tcW w:w="0" w:type="auto"/>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High Impact (4/5)</w:t>
            </w:r>
          </w:p>
        </w:tc>
        <w:tc>
          <w:tcPr>
            <w:tcW w:w="4815" w:type="dxa"/>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Establish clear communication channels with stakeholders, identify potential bottlenecks and develop contingency plans.</w:t>
            </w:r>
          </w:p>
        </w:tc>
      </w:tr>
      <w:tr w:rsidR="002D57F1" w:rsidRPr="002D57F1" w:rsidTr="002D57F1">
        <w:tc>
          <w:tcPr>
            <w:cnfStyle w:val="001000000000" w:firstRow="0" w:lastRow="0" w:firstColumn="1" w:lastColumn="0" w:oddVBand="0" w:evenVBand="0" w:oddHBand="0" w:evenHBand="0" w:firstRowFirstColumn="0" w:firstRowLastColumn="0" w:lastRowFirstColumn="0" w:lastRowLastColumn="0"/>
            <w:tcW w:w="236" w:type="dxa"/>
            <w:hideMark/>
          </w:tcPr>
          <w:p w:rsidR="002D57F1" w:rsidRPr="002D57F1" w:rsidRDefault="002D57F1" w:rsidP="002D57F1">
            <w:pPr>
              <w:tabs>
                <w:tab w:val="left" w:pos="8237"/>
              </w:tabs>
              <w:spacing w:after="220"/>
            </w:pPr>
            <w:r w:rsidRPr="002D57F1">
              <w:t>R2</w:t>
            </w:r>
          </w:p>
        </w:tc>
        <w:tc>
          <w:tcPr>
            <w:tcW w:w="0" w:type="auto"/>
            <w:hideMark/>
          </w:tcPr>
          <w:p w:rsidR="002D57F1" w:rsidRPr="002D57F1" w:rsidRDefault="002D57F1"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2D57F1">
              <w:t>Changes in project scope or requirements</w:t>
            </w:r>
          </w:p>
        </w:tc>
        <w:tc>
          <w:tcPr>
            <w:tcW w:w="0" w:type="auto"/>
            <w:hideMark/>
          </w:tcPr>
          <w:p w:rsidR="002D57F1" w:rsidRPr="002D57F1" w:rsidRDefault="002D57F1"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2D57F1">
              <w:t>3/5</w:t>
            </w:r>
          </w:p>
        </w:tc>
        <w:tc>
          <w:tcPr>
            <w:tcW w:w="0" w:type="auto"/>
            <w:hideMark/>
          </w:tcPr>
          <w:p w:rsidR="002D57F1" w:rsidRPr="002D57F1" w:rsidRDefault="002D57F1"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2D57F1">
              <w:t>Medium Impact (3/5)</w:t>
            </w:r>
          </w:p>
        </w:tc>
        <w:tc>
          <w:tcPr>
            <w:tcW w:w="4815" w:type="dxa"/>
            <w:hideMark/>
          </w:tcPr>
          <w:p w:rsidR="002D57F1" w:rsidRPr="002D57F1" w:rsidRDefault="002D57F1" w:rsidP="002D57F1">
            <w:pPr>
              <w:tabs>
                <w:tab w:val="left" w:pos="8237"/>
              </w:tabs>
              <w:spacing w:after="220"/>
              <w:cnfStyle w:val="000000000000" w:firstRow="0" w:lastRow="0" w:firstColumn="0" w:lastColumn="0" w:oddVBand="0" w:evenVBand="0" w:oddHBand="0" w:evenHBand="0" w:firstRowFirstColumn="0" w:firstRowLastColumn="0" w:lastRowFirstColumn="0" w:lastRowLastColumn="0"/>
            </w:pPr>
            <w:r w:rsidRPr="002D57F1">
              <w:t>Develop a flexible project scope and requirements, establish clear communication channels with stakeholders, and conduct regular progress monitoring.</w:t>
            </w:r>
          </w:p>
        </w:tc>
      </w:tr>
      <w:tr w:rsidR="002D57F1" w:rsidRPr="002D57F1" w:rsidTr="002D57F1">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36" w:type="dxa"/>
            <w:hideMark/>
          </w:tcPr>
          <w:p w:rsidR="002D57F1" w:rsidRPr="002D57F1" w:rsidRDefault="002D57F1" w:rsidP="002D57F1">
            <w:pPr>
              <w:tabs>
                <w:tab w:val="left" w:pos="8237"/>
              </w:tabs>
              <w:spacing w:after="220"/>
            </w:pPr>
            <w:r w:rsidRPr="002D57F1">
              <w:t>R3</w:t>
            </w:r>
          </w:p>
        </w:tc>
        <w:tc>
          <w:tcPr>
            <w:tcW w:w="0" w:type="auto"/>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Unforeseen technical issues or bugs</w:t>
            </w:r>
          </w:p>
        </w:tc>
        <w:tc>
          <w:tcPr>
            <w:tcW w:w="0" w:type="auto"/>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2/5</w:t>
            </w:r>
          </w:p>
        </w:tc>
        <w:tc>
          <w:tcPr>
            <w:tcW w:w="0" w:type="auto"/>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Low Impact (2/5)</w:t>
            </w:r>
          </w:p>
        </w:tc>
        <w:tc>
          <w:tcPr>
            <w:tcW w:w="4815" w:type="dxa"/>
            <w:hideMark/>
          </w:tcPr>
          <w:p w:rsidR="002D57F1" w:rsidRPr="002D57F1" w:rsidRDefault="002D57F1" w:rsidP="002D57F1">
            <w:pPr>
              <w:tabs>
                <w:tab w:val="left" w:pos="8237"/>
              </w:tabs>
              <w:spacing w:after="220"/>
              <w:cnfStyle w:val="000000100000" w:firstRow="0" w:lastRow="0" w:firstColumn="0" w:lastColumn="0" w:oddVBand="0" w:evenVBand="0" w:oddHBand="1" w:evenHBand="0" w:firstRowFirstColumn="0" w:firstRowLastColumn="0" w:lastRowFirstColumn="0" w:lastRowLastColumn="0"/>
            </w:pPr>
            <w:r w:rsidRPr="002D57F1">
              <w:t>Conduct regular testing and debugging, establish a quality control process, and develop a backup plan in case of unexpected issues.</w:t>
            </w:r>
          </w:p>
        </w:tc>
      </w:tr>
    </w:tbl>
    <w:p w:rsidR="00022331" w:rsidRDefault="00022331" w:rsidP="00D807CE">
      <w:pPr>
        <w:tabs>
          <w:tab w:val="left" w:pos="8237"/>
        </w:tabs>
      </w:pPr>
    </w:p>
    <w:p w:rsidR="002D57F1" w:rsidRPr="002D57F1" w:rsidRDefault="002D57F1" w:rsidP="002D57F1">
      <w:pPr>
        <w:tabs>
          <w:tab w:val="left" w:pos="1503"/>
        </w:tabs>
        <w:rPr>
          <w:sz w:val="24"/>
        </w:rPr>
      </w:pPr>
      <w:r w:rsidRPr="002D57F1">
        <w:rPr>
          <w:sz w:val="24"/>
        </w:rPr>
        <w:t xml:space="preserve">By identifying and assessing these potential schedule </w:t>
      </w:r>
      <w:r w:rsidR="00902DB0">
        <w:rPr>
          <w:sz w:val="24"/>
        </w:rPr>
        <w:t xml:space="preserve">and </w:t>
      </w:r>
      <w:r w:rsidRPr="002D57F1">
        <w:rPr>
          <w:sz w:val="24"/>
        </w:rPr>
        <w:t>risks, we can develop strategies to mitigate or manage them, ensuring that the ERTMS project is completed on time.</w:t>
      </w: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Default="00902DB0" w:rsidP="00D807CE">
      <w:pPr>
        <w:tabs>
          <w:tab w:val="left" w:pos="8237"/>
        </w:tabs>
      </w:pPr>
    </w:p>
    <w:p w:rsidR="00902DB0" w:rsidRPr="00902DB0" w:rsidRDefault="00902DB0" w:rsidP="00902DB0">
      <w:pPr>
        <w:tabs>
          <w:tab w:val="left" w:pos="1503"/>
        </w:tabs>
        <w:rPr>
          <w:sz w:val="24"/>
        </w:rPr>
      </w:pPr>
      <w:r w:rsidRPr="00902DB0">
        <w:rPr>
          <w:sz w:val="24"/>
        </w:rPr>
        <w:lastRenderedPageBreak/>
        <w:t>The Cost Management for the ETHIO Religious Travel Management System (ERTMS) based on the scope management plan:</w:t>
      </w:r>
    </w:p>
    <w:p w:rsidR="00902DB0" w:rsidRDefault="00902DB0" w:rsidP="00902DB0">
      <w:pPr>
        <w:tabs>
          <w:tab w:val="left" w:pos="1503"/>
        </w:tabs>
        <w:ind w:firstLine="720"/>
      </w:pPr>
    </w:p>
    <w:p w:rsidR="00902DB0" w:rsidRPr="00902DB0" w:rsidRDefault="00902DB0" w:rsidP="00902DB0">
      <w:pPr>
        <w:tabs>
          <w:tab w:val="left" w:pos="1503"/>
        </w:tabs>
        <w:rPr>
          <w:sz w:val="28"/>
        </w:rPr>
      </w:pPr>
      <w:r w:rsidRPr="00902DB0">
        <w:rPr>
          <w:sz w:val="28"/>
        </w:rPr>
        <w:t>Cost Management Plan</w:t>
      </w:r>
    </w:p>
    <w:p w:rsidR="00902DB0" w:rsidRPr="00C4639F" w:rsidRDefault="00902DB0" w:rsidP="00902DB0">
      <w:pPr>
        <w:tabs>
          <w:tab w:val="left" w:pos="1503"/>
        </w:tabs>
        <w:rPr>
          <w:sz w:val="24"/>
          <w:szCs w:val="24"/>
        </w:rPr>
      </w:pPr>
      <w:r w:rsidRPr="00C4639F">
        <w:rPr>
          <w:sz w:val="24"/>
          <w:szCs w:val="24"/>
        </w:rPr>
        <w:t>The ERTMS project will develop a cost management plan that outlines the budget for the project, including:</w:t>
      </w:r>
    </w:p>
    <w:p w:rsidR="00902DB0" w:rsidRPr="00C4639F" w:rsidRDefault="00902DB0" w:rsidP="00902DB0">
      <w:pPr>
        <w:tabs>
          <w:tab w:val="left" w:pos="1503"/>
        </w:tabs>
        <w:rPr>
          <w:sz w:val="24"/>
          <w:szCs w:val="24"/>
        </w:rPr>
      </w:pPr>
      <w:r w:rsidRPr="00C4639F">
        <w:rPr>
          <w:sz w:val="24"/>
          <w:szCs w:val="24"/>
        </w:rPr>
        <w:t>1. Budget Breakdown: The plan  break down the budget into categories, such as:</w:t>
      </w:r>
    </w:p>
    <w:p w:rsidR="00902DB0" w:rsidRPr="00C4639F" w:rsidRDefault="00902DB0" w:rsidP="008A47DB">
      <w:pPr>
        <w:pStyle w:val="ListParagraph"/>
        <w:numPr>
          <w:ilvl w:val="0"/>
          <w:numId w:val="18"/>
        </w:numPr>
        <w:tabs>
          <w:tab w:val="left" w:pos="1503"/>
        </w:tabs>
        <w:rPr>
          <w:sz w:val="24"/>
        </w:rPr>
      </w:pPr>
      <w:r w:rsidRPr="00C4639F">
        <w:rPr>
          <w:sz w:val="24"/>
        </w:rPr>
        <w:t>Development costs (software development, testing, etc.)</w:t>
      </w:r>
    </w:p>
    <w:p w:rsidR="00902DB0" w:rsidRPr="00C4639F" w:rsidRDefault="00902DB0" w:rsidP="008A47DB">
      <w:pPr>
        <w:pStyle w:val="ListParagraph"/>
        <w:numPr>
          <w:ilvl w:val="0"/>
          <w:numId w:val="18"/>
        </w:numPr>
        <w:tabs>
          <w:tab w:val="left" w:pos="1503"/>
        </w:tabs>
        <w:rPr>
          <w:sz w:val="24"/>
        </w:rPr>
      </w:pPr>
      <w:r w:rsidRPr="00C4639F">
        <w:rPr>
          <w:sz w:val="24"/>
        </w:rPr>
        <w:t>Infrastructure costs (hardware, servers, etc.)</w:t>
      </w:r>
    </w:p>
    <w:p w:rsidR="00902DB0" w:rsidRPr="00C4639F" w:rsidRDefault="00902DB0" w:rsidP="008A47DB">
      <w:pPr>
        <w:pStyle w:val="ListParagraph"/>
        <w:numPr>
          <w:ilvl w:val="0"/>
          <w:numId w:val="18"/>
        </w:numPr>
        <w:tabs>
          <w:tab w:val="left" w:pos="1503"/>
        </w:tabs>
        <w:rPr>
          <w:sz w:val="24"/>
        </w:rPr>
      </w:pPr>
      <w:r w:rsidRPr="00C4639F">
        <w:rPr>
          <w:sz w:val="24"/>
        </w:rPr>
        <w:t>Personnel costs (salaries, benefits, etc.)</w:t>
      </w:r>
    </w:p>
    <w:p w:rsidR="00902DB0" w:rsidRPr="00C4639F" w:rsidRDefault="00902DB0" w:rsidP="008A47DB">
      <w:pPr>
        <w:pStyle w:val="ListParagraph"/>
        <w:numPr>
          <w:ilvl w:val="0"/>
          <w:numId w:val="18"/>
        </w:numPr>
        <w:tabs>
          <w:tab w:val="left" w:pos="1503"/>
        </w:tabs>
        <w:rPr>
          <w:sz w:val="24"/>
        </w:rPr>
      </w:pPr>
      <w:r w:rsidRPr="00C4639F">
        <w:rPr>
          <w:sz w:val="24"/>
        </w:rPr>
        <w:t>Miscellaneous costs (travel, training, etc.)</w:t>
      </w:r>
    </w:p>
    <w:p w:rsidR="00902DB0" w:rsidRPr="00C4639F" w:rsidRDefault="00902DB0" w:rsidP="00902DB0">
      <w:pPr>
        <w:tabs>
          <w:tab w:val="left" w:pos="1503"/>
        </w:tabs>
        <w:rPr>
          <w:sz w:val="24"/>
          <w:szCs w:val="24"/>
        </w:rPr>
      </w:pPr>
      <w:r w:rsidRPr="00C4639F">
        <w:rPr>
          <w:sz w:val="24"/>
          <w:szCs w:val="24"/>
        </w:rPr>
        <w:t>2. Cost Estimates: The plan will include cost estimates for each category, including:</w:t>
      </w:r>
    </w:p>
    <w:p w:rsidR="00902DB0" w:rsidRPr="00C4639F" w:rsidRDefault="00902DB0" w:rsidP="008A47DB">
      <w:pPr>
        <w:pStyle w:val="ListParagraph"/>
        <w:numPr>
          <w:ilvl w:val="0"/>
          <w:numId w:val="19"/>
        </w:numPr>
        <w:tabs>
          <w:tab w:val="left" w:pos="1503"/>
        </w:tabs>
        <w:rPr>
          <w:sz w:val="24"/>
        </w:rPr>
      </w:pPr>
      <w:r w:rsidRPr="00C4639F">
        <w:rPr>
          <w:sz w:val="24"/>
        </w:rPr>
        <w:t>Labor costs (hourly rates, number of hours required, etc.)</w:t>
      </w:r>
    </w:p>
    <w:p w:rsidR="00902DB0" w:rsidRPr="00C4639F" w:rsidRDefault="00902DB0" w:rsidP="008A47DB">
      <w:pPr>
        <w:pStyle w:val="ListParagraph"/>
        <w:numPr>
          <w:ilvl w:val="0"/>
          <w:numId w:val="19"/>
        </w:numPr>
        <w:tabs>
          <w:tab w:val="left" w:pos="1395"/>
          <w:tab w:val="left" w:pos="1503"/>
        </w:tabs>
        <w:rPr>
          <w:sz w:val="24"/>
        </w:rPr>
      </w:pPr>
      <w:r w:rsidRPr="00C4639F">
        <w:rPr>
          <w:sz w:val="24"/>
        </w:rPr>
        <w:t>Material costs (hardware, software, etc.)</w:t>
      </w:r>
    </w:p>
    <w:p w:rsidR="00902DB0" w:rsidRPr="00C4639F" w:rsidRDefault="00902DB0" w:rsidP="008A47DB">
      <w:pPr>
        <w:pStyle w:val="ListParagraph"/>
        <w:numPr>
          <w:ilvl w:val="0"/>
          <w:numId w:val="19"/>
        </w:numPr>
        <w:tabs>
          <w:tab w:val="left" w:pos="1503"/>
        </w:tabs>
        <w:rPr>
          <w:sz w:val="24"/>
        </w:rPr>
      </w:pPr>
      <w:r w:rsidRPr="00C4639F">
        <w:rPr>
          <w:sz w:val="24"/>
        </w:rPr>
        <w:t>Overhead costs (office expenses, utilities, etc.)</w:t>
      </w:r>
    </w:p>
    <w:p w:rsidR="00902DB0" w:rsidRPr="00C4639F" w:rsidRDefault="00902DB0" w:rsidP="00902DB0">
      <w:pPr>
        <w:tabs>
          <w:tab w:val="left" w:pos="1503"/>
        </w:tabs>
        <w:rPr>
          <w:sz w:val="24"/>
          <w:szCs w:val="24"/>
        </w:rPr>
      </w:pPr>
      <w:r w:rsidRPr="00C4639F">
        <w:rPr>
          <w:sz w:val="24"/>
          <w:szCs w:val="24"/>
        </w:rPr>
        <w:t>3. Cost Variance : The plan will identify potential cost variances and develop a plan to mitigate them, such as:</w:t>
      </w:r>
    </w:p>
    <w:p w:rsidR="00902DB0" w:rsidRPr="00C4639F" w:rsidRDefault="00902DB0" w:rsidP="008A47DB">
      <w:pPr>
        <w:pStyle w:val="ListParagraph"/>
        <w:numPr>
          <w:ilvl w:val="0"/>
          <w:numId w:val="20"/>
        </w:numPr>
        <w:tabs>
          <w:tab w:val="left" w:pos="1503"/>
        </w:tabs>
        <w:rPr>
          <w:sz w:val="24"/>
        </w:rPr>
      </w:pPr>
      <w:r w:rsidRPr="00C4639F">
        <w:rPr>
          <w:sz w:val="24"/>
        </w:rPr>
        <w:t>Changes in labor rates</w:t>
      </w:r>
    </w:p>
    <w:p w:rsidR="00902DB0" w:rsidRPr="00C4639F" w:rsidRDefault="00902DB0" w:rsidP="008A47DB">
      <w:pPr>
        <w:pStyle w:val="ListParagraph"/>
        <w:numPr>
          <w:ilvl w:val="0"/>
          <w:numId w:val="20"/>
        </w:numPr>
        <w:tabs>
          <w:tab w:val="left" w:pos="1503"/>
        </w:tabs>
        <w:rPr>
          <w:sz w:val="24"/>
        </w:rPr>
      </w:pPr>
      <w:r w:rsidRPr="00C4639F">
        <w:rPr>
          <w:sz w:val="24"/>
        </w:rPr>
        <w:t>Changes in material costs</w:t>
      </w:r>
    </w:p>
    <w:p w:rsidR="00902DB0" w:rsidRPr="00C4639F" w:rsidRDefault="00902DB0" w:rsidP="008A47DB">
      <w:pPr>
        <w:pStyle w:val="ListParagraph"/>
        <w:numPr>
          <w:ilvl w:val="0"/>
          <w:numId w:val="20"/>
        </w:numPr>
        <w:tabs>
          <w:tab w:val="left" w:pos="1503"/>
        </w:tabs>
        <w:rPr>
          <w:sz w:val="24"/>
        </w:rPr>
      </w:pPr>
      <w:r w:rsidRPr="00C4639F">
        <w:rPr>
          <w:sz w:val="24"/>
        </w:rPr>
        <w:t>Changes in overhead costs</w:t>
      </w:r>
    </w:p>
    <w:p w:rsidR="00902DB0" w:rsidRPr="00C4639F" w:rsidRDefault="00902DB0" w:rsidP="00C4639F">
      <w:pPr>
        <w:tabs>
          <w:tab w:val="left" w:pos="1503"/>
        </w:tabs>
        <w:rPr>
          <w:sz w:val="24"/>
          <w:szCs w:val="24"/>
        </w:rPr>
      </w:pPr>
      <w:r w:rsidRPr="00C4639F">
        <w:rPr>
          <w:sz w:val="24"/>
          <w:szCs w:val="24"/>
        </w:rPr>
        <w:t>4. Cost Control: The plan will outline procedures for controlling costs during project execution, such as:</w:t>
      </w:r>
    </w:p>
    <w:p w:rsidR="00902DB0" w:rsidRPr="00C4639F" w:rsidRDefault="00902DB0" w:rsidP="008A47DB">
      <w:pPr>
        <w:pStyle w:val="ListParagraph"/>
        <w:numPr>
          <w:ilvl w:val="0"/>
          <w:numId w:val="21"/>
        </w:numPr>
        <w:tabs>
          <w:tab w:val="left" w:pos="1215"/>
          <w:tab w:val="left" w:pos="1503"/>
        </w:tabs>
        <w:rPr>
          <w:sz w:val="24"/>
        </w:rPr>
      </w:pPr>
      <w:r w:rsidRPr="00C4639F">
        <w:rPr>
          <w:sz w:val="24"/>
        </w:rPr>
        <w:t>Tracking expenses regularly</w:t>
      </w:r>
    </w:p>
    <w:p w:rsidR="00902DB0" w:rsidRPr="00C4639F" w:rsidRDefault="00902DB0" w:rsidP="008A47DB">
      <w:pPr>
        <w:pStyle w:val="ListParagraph"/>
        <w:numPr>
          <w:ilvl w:val="0"/>
          <w:numId w:val="21"/>
        </w:numPr>
        <w:tabs>
          <w:tab w:val="left" w:pos="1503"/>
        </w:tabs>
        <w:rPr>
          <w:sz w:val="24"/>
        </w:rPr>
      </w:pPr>
      <w:r w:rsidRPr="00C4639F">
        <w:rPr>
          <w:sz w:val="24"/>
        </w:rPr>
        <w:t>Identifying and addressing cost overruns</w:t>
      </w:r>
    </w:p>
    <w:p w:rsidR="00902DB0" w:rsidRPr="00C4639F" w:rsidRDefault="00902DB0" w:rsidP="008A47DB">
      <w:pPr>
        <w:pStyle w:val="ListParagraph"/>
        <w:numPr>
          <w:ilvl w:val="0"/>
          <w:numId w:val="21"/>
        </w:numPr>
        <w:tabs>
          <w:tab w:val="left" w:pos="1503"/>
        </w:tabs>
        <w:rPr>
          <w:sz w:val="24"/>
        </w:rPr>
      </w:pPr>
      <w:r w:rsidRPr="00C4639F">
        <w:rPr>
          <w:sz w:val="24"/>
        </w:rPr>
        <w:t>Negotiating with vendors and contractors</w:t>
      </w:r>
    </w:p>
    <w:p w:rsidR="00902DB0" w:rsidRPr="00C4639F" w:rsidRDefault="00902DB0" w:rsidP="00C4639F">
      <w:pPr>
        <w:tabs>
          <w:tab w:val="left" w:pos="1503"/>
        </w:tabs>
        <w:rPr>
          <w:sz w:val="24"/>
          <w:szCs w:val="24"/>
        </w:rPr>
      </w:pPr>
      <w:r w:rsidRPr="00C4639F">
        <w:rPr>
          <w:sz w:val="24"/>
          <w:szCs w:val="24"/>
        </w:rPr>
        <w:t>5. Budget Monitoring : The plan will include regular budget monitoring and reporting to ensure that the project is staying within budget.</w:t>
      </w:r>
    </w:p>
    <w:p w:rsidR="00902DB0" w:rsidRPr="00C4639F" w:rsidRDefault="00902DB0" w:rsidP="00902DB0">
      <w:pPr>
        <w:tabs>
          <w:tab w:val="left" w:pos="1503"/>
        </w:tabs>
        <w:ind w:firstLine="720"/>
        <w:rPr>
          <w:sz w:val="24"/>
          <w:szCs w:val="24"/>
        </w:rPr>
      </w:pPr>
    </w:p>
    <w:p w:rsidR="00902DB0" w:rsidRPr="00C4639F" w:rsidRDefault="00902DB0" w:rsidP="00902DB0">
      <w:pPr>
        <w:tabs>
          <w:tab w:val="left" w:pos="1503"/>
        </w:tabs>
        <w:ind w:firstLine="720"/>
        <w:rPr>
          <w:sz w:val="24"/>
          <w:szCs w:val="24"/>
        </w:rPr>
      </w:pPr>
    </w:p>
    <w:p w:rsidR="00902DB0" w:rsidRPr="00C4639F" w:rsidRDefault="00902DB0" w:rsidP="00902DB0">
      <w:pPr>
        <w:tabs>
          <w:tab w:val="left" w:pos="1503"/>
        </w:tabs>
        <w:ind w:firstLine="720"/>
        <w:rPr>
          <w:sz w:val="24"/>
          <w:szCs w:val="24"/>
        </w:rPr>
      </w:pPr>
    </w:p>
    <w:p w:rsidR="00902DB0" w:rsidRPr="00C4639F" w:rsidRDefault="00902DB0" w:rsidP="00902DB0">
      <w:pPr>
        <w:tabs>
          <w:tab w:val="left" w:pos="1503"/>
        </w:tabs>
        <w:ind w:firstLine="720"/>
        <w:rPr>
          <w:sz w:val="24"/>
          <w:szCs w:val="24"/>
        </w:rPr>
      </w:pPr>
    </w:p>
    <w:p w:rsidR="00902DB0" w:rsidRPr="00C4639F" w:rsidRDefault="00902DB0" w:rsidP="00902DB0">
      <w:pPr>
        <w:tabs>
          <w:tab w:val="left" w:pos="1503"/>
        </w:tabs>
        <w:ind w:firstLine="720"/>
        <w:rPr>
          <w:sz w:val="24"/>
          <w:szCs w:val="24"/>
        </w:rPr>
      </w:pPr>
    </w:p>
    <w:p w:rsidR="00902DB0" w:rsidRPr="00C4639F" w:rsidRDefault="00902DB0" w:rsidP="00902DB0">
      <w:pPr>
        <w:tabs>
          <w:tab w:val="left" w:pos="1503"/>
        </w:tabs>
        <w:rPr>
          <w:sz w:val="24"/>
          <w:szCs w:val="24"/>
        </w:rPr>
      </w:pPr>
      <w:r w:rsidRPr="00C4639F">
        <w:rPr>
          <w:sz w:val="24"/>
          <w:szCs w:val="24"/>
        </w:rPr>
        <w:t>Cost Estimation</w:t>
      </w:r>
    </w:p>
    <w:p w:rsidR="00902DB0" w:rsidRPr="00C4639F" w:rsidRDefault="00902DB0" w:rsidP="00902DB0">
      <w:pPr>
        <w:tabs>
          <w:tab w:val="left" w:pos="1503"/>
        </w:tabs>
        <w:rPr>
          <w:sz w:val="24"/>
          <w:szCs w:val="24"/>
        </w:rPr>
      </w:pPr>
      <w:r w:rsidRPr="00C4639F">
        <w:rPr>
          <w:sz w:val="24"/>
          <w:szCs w:val="24"/>
        </w:rPr>
        <w:t>The ERTMS project will use a cost estimation approach that includes:</w:t>
      </w:r>
    </w:p>
    <w:p w:rsidR="00902DB0" w:rsidRPr="00C4639F" w:rsidRDefault="00902DB0" w:rsidP="00902DB0">
      <w:pPr>
        <w:tabs>
          <w:tab w:val="left" w:pos="1503"/>
        </w:tabs>
        <w:rPr>
          <w:sz w:val="24"/>
          <w:szCs w:val="24"/>
        </w:rPr>
      </w:pPr>
      <w:r w:rsidRPr="00C4639F">
        <w:rPr>
          <w:sz w:val="24"/>
          <w:szCs w:val="24"/>
        </w:rPr>
        <w:t>1. Bottom-Up Estimating: The project team will estimate costs based on specific tasks and activities, such as:</w:t>
      </w:r>
    </w:p>
    <w:p w:rsidR="00902DB0" w:rsidRPr="00C4639F" w:rsidRDefault="00902DB0" w:rsidP="008A47DB">
      <w:pPr>
        <w:pStyle w:val="ListParagraph"/>
        <w:numPr>
          <w:ilvl w:val="0"/>
          <w:numId w:val="22"/>
        </w:numPr>
        <w:tabs>
          <w:tab w:val="left" w:pos="1503"/>
        </w:tabs>
        <w:rPr>
          <w:sz w:val="24"/>
        </w:rPr>
      </w:pPr>
      <w:r w:rsidRPr="00C4639F">
        <w:rPr>
          <w:sz w:val="24"/>
        </w:rPr>
        <w:t>Developing software functionality</w:t>
      </w:r>
    </w:p>
    <w:p w:rsidR="00902DB0" w:rsidRPr="00C4639F" w:rsidRDefault="00902DB0" w:rsidP="008A47DB">
      <w:pPr>
        <w:pStyle w:val="ListParagraph"/>
        <w:numPr>
          <w:ilvl w:val="0"/>
          <w:numId w:val="22"/>
        </w:numPr>
        <w:tabs>
          <w:tab w:val="left" w:pos="1503"/>
        </w:tabs>
        <w:rPr>
          <w:sz w:val="24"/>
        </w:rPr>
      </w:pPr>
      <w:r w:rsidRPr="00C4639F">
        <w:rPr>
          <w:sz w:val="24"/>
        </w:rPr>
        <w:t>Testing and debugging</w:t>
      </w:r>
    </w:p>
    <w:p w:rsidR="00902DB0" w:rsidRPr="00C4639F" w:rsidRDefault="00902DB0" w:rsidP="008A47DB">
      <w:pPr>
        <w:pStyle w:val="ListParagraph"/>
        <w:numPr>
          <w:ilvl w:val="0"/>
          <w:numId w:val="22"/>
        </w:numPr>
        <w:tabs>
          <w:tab w:val="left" w:pos="1503"/>
        </w:tabs>
        <w:rPr>
          <w:sz w:val="24"/>
        </w:rPr>
      </w:pPr>
      <w:r w:rsidRPr="00C4639F">
        <w:rPr>
          <w:sz w:val="24"/>
        </w:rPr>
        <w:t>Integrating with external systems</w:t>
      </w:r>
    </w:p>
    <w:p w:rsidR="00902DB0" w:rsidRPr="00C4639F" w:rsidRDefault="00902DB0" w:rsidP="00902DB0">
      <w:pPr>
        <w:tabs>
          <w:tab w:val="left" w:pos="1503"/>
        </w:tabs>
        <w:rPr>
          <w:sz w:val="24"/>
          <w:szCs w:val="24"/>
        </w:rPr>
      </w:pPr>
      <w:r w:rsidRPr="00C4639F">
        <w:rPr>
          <w:sz w:val="24"/>
          <w:szCs w:val="24"/>
        </w:rPr>
        <w:t>2. Parametric Estimating : The project team will use historical data and industry benchmarks to estimate costs based on factors such as:</w:t>
      </w:r>
    </w:p>
    <w:p w:rsidR="00902DB0" w:rsidRPr="00C4639F" w:rsidRDefault="00902DB0" w:rsidP="008A47DB">
      <w:pPr>
        <w:pStyle w:val="ListParagraph"/>
        <w:numPr>
          <w:ilvl w:val="0"/>
          <w:numId w:val="23"/>
        </w:numPr>
        <w:tabs>
          <w:tab w:val="left" w:pos="1503"/>
        </w:tabs>
        <w:rPr>
          <w:sz w:val="24"/>
        </w:rPr>
      </w:pPr>
      <w:r w:rsidRPr="00C4639F">
        <w:rPr>
          <w:sz w:val="24"/>
        </w:rPr>
        <w:t>Labor rates</w:t>
      </w:r>
    </w:p>
    <w:p w:rsidR="00902DB0" w:rsidRPr="00C4639F" w:rsidRDefault="00902DB0" w:rsidP="008A47DB">
      <w:pPr>
        <w:pStyle w:val="ListParagraph"/>
        <w:numPr>
          <w:ilvl w:val="0"/>
          <w:numId w:val="23"/>
        </w:numPr>
        <w:tabs>
          <w:tab w:val="left" w:pos="1503"/>
        </w:tabs>
        <w:rPr>
          <w:sz w:val="24"/>
        </w:rPr>
      </w:pPr>
      <w:r w:rsidRPr="00C4639F">
        <w:rPr>
          <w:sz w:val="24"/>
        </w:rPr>
        <w:t>Material costs</w:t>
      </w:r>
    </w:p>
    <w:p w:rsidR="00902DB0" w:rsidRPr="00C4639F" w:rsidRDefault="00902DB0" w:rsidP="008A47DB">
      <w:pPr>
        <w:pStyle w:val="ListParagraph"/>
        <w:numPr>
          <w:ilvl w:val="0"/>
          <w:numId w:val="23"/>
        </w:numPr>
        <w:tabs>
          <w:tab w:val="left" w:pos="1275"/>
          <w:tab w:val="left" w:pos="1503"/>
        </w:tabs>
        <w:rPr>
          <w:sz w:val="24"/>
        </w:rPr>
      </w:pPr>
      <w:r w:rsidRPr="00C4639F">
        <w:rPr>
          <w:sz w:val="24"/>
        </w:rPr>
        <w:t>Overhead costs</w:t>
      </w:r>
    </w:p>
    <w:p w:rsidR="00902DB0" w:rsidRPr="00C4639F" w:rsidRDefault="00902DB0" w:rsidP="00902DB0">
      <w:pPr>
        <w:tabs>
          <w:tab w:val="left" w:pos="1503"/>
        </w:tabs>
        <w:ind w:firstLine="720"/>
        <w:rPr>
          <w:sz w:val="24"/>
          <w:szCs w:val="24"/>
        </w:rPr>
      </w:pPr>
    </w:p>
    <w:p w:rsidR="00902DB0" w:rsidRPr="00C4639F" w:rsidRDefault="00902DB0" w:rsidP="00902DB0">
      <w:pPr>
        <w:tabs>
          <w:tab w:val="left" w:pos="1503"/>
        </w:tabs>
        <w:rPr>
          <w:sz w:val="24"/>
          <w:szCs w:val="24"/>
        </w:rPr>
      </w:pPr>
      <w:r w:rsidRPr="00C4639F">
        <w:rPr>
          <w:sz w:val="24"/>
          <w:szCs w:val="24"/>
        </w:rPr>
        <w:t>Budgeting</w:t>
      </w:r>
    </w:p>
    <w:p w:rsidR="00902DB0" w:rsidRPr="00C4639F" w:rsidRDefault="00902DB0" w:rsidP="00C4639F">
      <w:pPr>
        <w:tabs>
          <w:tab w:val="left" w:pos="1503"/>
        </w:tabs>
        <w:rPr>
          <w:sz w:val="24"/>
          <w:szCs w:val="24"/>
        </w:rPr>
      </w:pPr>
      <w:r w:rsidRPr="00C4639F">
        <w:rPr>
          <w:sz w:val="24"/>
          <w:szCs w:val="24"/>
        </w:rPr>
        <w:t>The ERTMS project will develop a budget that outlines the allocated costs for each category, including:</w:t>
      </w:r>
    </w:p>
    <w:p w:rsidR="00902DB0" w:rsidRPr="00C4639F" w:rsidRDefault="00902DB0" w:rsidP="00902DB0">
      <w:pPr>
        <w:tabs>
          <w:tab w:val="left" w:pos="1503"/>
        </w:tabs>
        <w:ind w:firstLine="720"/>
        <w:rPr>
          <w:sz w:val="24"/>
          <w:szCs w:val="24"/>
        </w:rPr>
      </w:pPr>
      <w:r w:rsidRPr="00C4639F">
        <w:rPr>
          <w:sz w:val="24"/>
          <w:szCs w:val="24"/>
        </w:rPr>
        <w:t xml:space="preserve">1. Development Costs </w:t>
      </w:r>
      <w:r w:rsidR="00C4639F">
        <w:rPr>
          <w:sz w:val="24"/>
          <w:szCs w:val="24"/>
        </w:rPr>
        <w:t xml:space="preserve">: </w:t>
      </w:r>
      <w:r w:rsidRPr="00C4639F">
        <w:rPr>
          <w:sz w:val="24"/>
          <w:szCs w:val="24"/>
        </w:rPr>
        <w:t>500,000</w:t>
      </w:r>
    </w:p>
    <w:p w:rsidR="00902DB0" w:rsidRPr="00C4639F" w:rsidRDefault="00902DB0" w:rsidP="00902DB0">
      <w:pPr>
        <w:tabs>
          <w:tab w:val="left" w:pos="1503"/>
        </w:tabs>
        <w:ind w:firstLine="720"/>
        <w:rPr>
          <w:sz w:val="24"/>
          <w:szCs w:val="24"/>
        </w:rPr>
      </w:pPr>
      <w:r w:rsidRPr="00C4639F">
        <w:rPr>
          <w:sz w:val="24"/>
          <w:szCs w:val="24"/>
        </w:rPr>
        <w:t xml:space="preserve">2. Infrastructure Costs </w:t>
      </w:r>
      <w:r w:rsidR="00C4639F">
        <w:rPr>
          <w:sz w:val="24"/>
          <w:szCs w:val="24"/>
        </w:rPr>
        <w:t xml:space="preserve">: </w:t>
      </w:r>
      <w:r w:rsidRPr="00C4639F">
        <w:rPr>
          <w:sz w:val="24"/>
          <w:szCs w:val="24"/>
        </w:rPr>
        <w:t>200,000</w:t>
      </w:r>
    </w:p>
    <w:p w:rsidR="00902DB0" w:rsidRPr="00C4639F" w:rsidRDefault="00902DB0" w:rsidP="00902DB0">
      <w:pPr>
        <w:tabs>
          <w:tab w:val="left" w:pos="1503"/>
        </w:tabs>
        <w:ind w:firstLine="720"/>
        <w:rPr>
          <w:sz w:val="24"/>
          <w:szCs w:val="24"/>
        </w:rPr>
      </w:pPr>
      <w:r w:rsidRPr="00C4639F">
        <w:rPr>
          <w:sz w:val="24"/>
          <w:szCs w:val="24"/>
        </w:rPr>
        <w:t xml:space="preserve">3. Personnel Costs </w:t>
      </w:r>
      <w:r w:rsidR="00C4639F">
        <w:rPr>
          <w:sz w:val="24"/>
          <w:szCs w:val="24"/>
        </w:rPr>
        <w:t xml:space="preserve">: </w:t>
      </w:r>
      <w:r w:rsidRPr="00C4639F">
        <w:rPr>
          <w:sz w:val="24"/>
          <w:szCs w:val="24"/>
        </w:rPr>
        <w:t>300,000</w:t>
      </w:r>
    </w:p>
    <w:p w:rsidR="00902DB0" w:rsidRPr="00C4639F" w:rsidRDefault="00902DB0" w:rsidP="00902DB0">
      <w:pPr>
        <w:tabs>
          <w:tab w:val="left" w:pos="1503"/>
        </w:tabs>
        <w:ind w:firstLine="720"/>
        <w:rPr>
          <w:sz w:val="24"/>
          <w:szCs w:val="24"/>
        </w:rPr>
      </w:pPr>
      <w:r w:rsidRPr="00C4639F">
        <w:rPr>
          <w:sz w:val="24"/>
          <w:szCs w:val="24"/>
        </w:rPr>
        <w:t xml:space="preserve">4. Miscellaneous Costs </w:t>
      </w:r>
      <w:r w:rsidR="00C4639F">
        <w:rPr>
          <w:sz w:val="24"/>
          <w:szCs w:val="24"/>
        </w:rPr>
        <w:t xml:space="preserve">: </w:t>
      </w:r>
      <w:r w:rsidRPr="00C4639F">
        <w:rPr>
          <w:sz w:val="24"/>
          <w:szCs w:val="24"/>
        </w:rPr>
        <w:t>50,000</w:t>
      </w:r>
    </w:p>
    <w:p w:rsidR="00902DB0" w:rsidRDefault="00902DB0" w:rsidP="00902DB0">
      <w:pPr>
        <w:tabs>
          <w:tab w:val="left" w:pos="1503"/>
        </w:tabs>
        <w:ind w:firstLine="720"/>
        <w:rPr>
          <w:sz w:val="24"/>
          <w:szCs w:val="24"/>
        </w:rPr>
      </w:pPr>
    </w:p>
    <w:p w:rsidR="00C4639F" w:rsidRDefault="00C4639F" w:rsidP="00902DB0">
      <w:pPr>
        <w:tabs>
          <w:tab w:val="left" w:pos="1503"/>
        </w:tabs>
        <w:ind w:firstLine="720"/>
        <w:rPr>
          <w:sz w:val="24"/>
          <w:szCs w:val="24"/>
        </w:rPr>
      </w:pPr>
    </w:p>
    <w:p w:rsidR="00C4639F" w:rsidRDefault="00C4639F" w:rsidP="00902DB0">
      <w:pPr>
        <w:tabs>
          <w:tab w:val="left" w:pos="1503"/>
        </w:tabs>
        <w:ind w:firstLine="720"/>
        <w:rPr>
          <w:sz w:val="24"/>
          <w:szCs w:val="24"/>
        </w:rPr>
      </w:pPr>
    </w:p>
    <w:p w:rsidR="00C4639F" w:rsidRPr="00C4639F" w:rsidRDefault="00C4639F" w:rsidP="00902DB0">
      <w:pPr>
        <w:tabs>
          <w:tab w:val="left" w:pos="1503"/>
        </w:tabs>
        <w:ind w:firstLine="720"/>
        <w:rPr>
          <w:sz w:val="24"/>
          <w:szCs w:val="24"/>
        </w:rPr>
      </w:pPr>
    </w:p>
    <w:p w:rsidR="00902DB0" w:rsidRPr="00C4639F" w:rsidRDefault="00902DB0" w:rsidP="00902DB0">
      <w:pPr>
        <w:tabs>
          <w:tab w:val="left" w:pos="1503"/>
        </w:tabs>
        <w:rPr>
          <w:sz w:val="24"/>
          <w:szCs w:val="24"/>
        </w:rPr>
      </w:pPr>
      <w:r w:rsidRPr="00C4639F">
        <w:rPr>
          <w:sz w:val="24"/>
          <w:szCs w:val="24"/>
        </w:rPr>
        <w:lastRenderedPageBreak/>
        <w:t>Budget Monitoring and Control</w:t>
      </w:r>
    </w:p>
    <w:p w:rsidR="00902DB0" w:rsidRPr="00C4639F" w:rsidRDefault="00902DB0" w:rsidP="00902DB0">
      <w:pPr>
        <w:tabs>
          <w:tab w:val="left" w:pos="1503"/>
        </w:tabs>
        <w:rPr>
          <w:sz w:val="24"/>
          <w:szCs w:val="24"/>
        </w:rPr>
      </w:pPr>
      <w:r w:rsidRPr="00C4639F">
        <w:rPr>
          <w:sz w:val="24"/>
          <w:szCs w:val="24"/>
        </w:rPr>
        <w:t>The ERTMS project will monitor and control costs regularly to ensure that the project is staying within budget. The project team will track expenses regularly and identify any potential cost overruns or variances.</w:t>
      </w:r>
    </w:p>
    <w:p w:rsidR="00902DB0" w:rsidRPr="008759EC" w:rsidRDefault="00902DB0" w:rsidP="00902DB0">
      <w:pPr>
        <w:tabs>
          <w:tab w:val="left" w:pos="1503"/>
        </w:tabs>
        <w:rPr>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Quality Management for the ETHIO Religious Travel Management System (ERTMS):</w:t>
      </w:r>
    </w:p>
    <w:p w:rsidR="00C4639F" w:rsidRPr="00C4639F" w:rsidRDefault="00C4639F" w:rsidP="00C4639F">
      <w:pPr>
        <w:tabs>
          <w:tab w:val="left" w:pos="1503"/>
        </w:tabs>
        <w:spacing w:after="160" w:line="259" w:lineRule="auto"/>
        <w:ind w:firstLine="720"/>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Quality Management Plan</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The ERTMS project will develop a quality management plan that outlines the processes and procedures for ensuring the quality of the system. The plan will include:</w:t>
      </w:r>
    </w:p>
    <w:p w:rsidR="00C4639F" w:rsidRPr="00C4639F" w:rsidRDefault="00C4639F" w:rsidP="00C4639F">
      <w:pPr>
        <w:tabs>
          <w:tab w:val="left" w:pos="1503"/>
        </w:tabs>
        <w:spacing w:after="160" w:line="259" w:lineRule="auto"/>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xml:space="preserve">1. Quality Policy </w:t>
      </w:r>
      <w:r w:rsidRPr="00C4639F">
        <w:rPr>
          <w:rFonts w:ascii="Calibri" w:eastAsia="Calibri" w:hAnsi="Calibri"/>
          <w:sz w:val="24"/>
          <w:szCs w:val="24"/>
        </w:rPr>
        <w:t>: The quality policy will define the project's commitment to quality and its goals for delivering high-quality software.</w:t>
      </w:r>
    </w:p>
    <w:p w:rsidR="00C4639F" w:rsidRPr="00C4639F" w:rsidRDefault="00C4639F" w:rsidP="00C4639F">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xml:space="preserve">2. </w:t>
      </w:r>
      <w:r w:rsidRPr="00C4639F">
        <w:rPr>
          <w:rFonts w:ascii="Calibri" w:eastAsia="Calibri" w:hAnsi="Calibri"/>
          <w:sz w:val="24"/>
          <w:szCs w:val="24"/>
        </w:rPr>
        <w:t>Quality Objectives</w:t>
      </w:r>
      <w:r w:rsidRPr="008759EC">
        <w:rPr>
          <w:rFonts w:ascii="Calibri" w:eastAsia="Calibri" w:hAnsi="Calibri"/>
          <w:sz w:val="24"/>
          <w:szCs w:val="24"/>
        </w:rPr>
        <w:t xml:space="preserve"> : </w:t>
      </w:r>
      <w:r w:rsidRPr="00C4639F">
        <w:rPr>
          <w:rFonts w:ascii="Calibri" w:eastAsia="Calibri" w:hAnsi="Calibri"/>
          <w:sz w:val="24"/>
          <w:szCs w:val="24"/>
        </w:rPr>
        <w:t>The quality objectives will outline specific goals for the project, such as: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Ensuring that the system meets all functional and non-functional requirements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Ensuring that the system is free from defects and errors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Ensuring that the system is easy to use and maintain</w:t>
      </w:r>
    </w:p>
    <w:p w:rsidR="00C4639F" w:rsidRPr="00C4639F" w:rsidRDefault="00C4639F" w:rsidP="00C4639F">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xml:space="preserve">3. Quality Processes </w:t>
      </w:r>
      <w:r w:rsidRPr="00C4639F">
        <w:rPr>
          <w:rFonts w:ascii="Calibri" w:eastAsia="Calibri" w:hAnsi="Calibri"/>
          <w:sz w:val="24"/>
          <w:szCs w:val="24"/>
        </w:rPr>
        <w:t>: The quality processes will outline the procedures for ensuring quality during project execution, including: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Requirements gathering and analysis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Design and development</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Testing and verification</w:t>
      </w:r>
    </w:p>
    <w:p w:rsidR="00C4639F" w:rsidRPr="008759EC" w:rsidRDefault="00C4639F" w:rsidP="00C4639F">
      <w:pPr>
        <w:tabs>
          <w:tab w:val="left" w:pos="1503"/>
          <w:tab w:val="center" w:pos="4982"/>
        </w:tabs>
        <w:spacing w:after="160" w:line="259" w:lineRule="auto"/>
        <w:rPr>
          <w:rFonts w:ascii="Calibri" w:eastAsia="Calibri" w:hAnsi="Calibri"/>
          <w:sz w:val="24"/>
          <w:szCs w:val="24"/>
        </w:rPr>
      </w:pPr>
      <w:r w:rsidRPr="00C4639F">
        <w:rPr>
          <w:rFonts w:ascii="Calibri" w:eastAsia="Calibri" w:hAnsi="Calibri"/>
          <w:sz w:val="24"/>
          <w:szCs w:val="24"/>
        </w:rPr>
        <w:tab/>
        <w:t>* Deployment and maintenance</w:t>
      </w:r>
      <w:r w:rsidRPr="008759EC">
        <w:rPr>
          <w:rFonts w:ascii="Calibri" w:eastAsia="Calibri" w:hAnsi="Calibri"/>
          <w:sz w:val="24"/>
          <w:szCs w:val="24"/>
        </w:rPr>
        <w:tab/>
      </w:r>
    </w:p>
    <w:p w:rsidR="00C4639F" w:rsidRPr="008759EC" w:rsidRDefault="00C4639F" w:rsidP="00C4639F">
      <w:pPr>
        <w:tabs>
          <w:tab w:val="left" w:pos="1503"/>
          <w:tab w:val="center" w:pos="4982"/>
        </w:tabs>
        <w:spacing w:after="160" w:line="259" w:lineRule="auto"/>
        <w:rPr>
          <w:rFonts w:ascii="Calibri" w:eastAsia="Calibri" w:hAnsi="Calibri"/>
          <w:sz w:val="24"/>
          <w:szCs w:val="24"/>
        </w:rPr>
      </w:pPr>
    </w:p>
    <w:p w:rsidR="00C4639F" w:rsidRPr="008759EC" w:rsidRDefault="00C4639F" w:rsidP="00C4639F">
      <w:pPr>
        <w:tabs>
          <w:tab w:val="left" w:pos="1503"/>
          <w:tab w:val="center" w:pos="4982"/>
        </w:tabs>
        <w:spacing w:after="160" w:line="259" w:lineRule="auto"/>
        <w:rPr>
          <w:rFonts w:ascii="Calibri" w:eastAsia="Calibri" w:hAnsi="Calibri"/>
          <w:sz w:val="24"/>
          <w:szCs w:val="24"/>
        </w:rPr>
      </w:pPr>
    </w:p>
    <w:p w:rsidR="00C4639F" w:rsidRPr="008759EC" w:rsidRDefault="00C4639F" w:rsidP="00C4639F">
      <w:pPr>
        <w:tabs>
          <w:tab w:val="left" w:pos="1503"/>
          <w:tab w:val="center" w:pos="4982"/>
        </w:tabs>
        <w:spacing w:after="160" w:line="259" w:lineRule="auto"/>
        <w:rPr>
          <w:rFonts w:ascii="Calibri" w:eastAsia="Calibri" w:hAnsi="Calibri"/>
          <w:sz w:val="24"/>
          <w:szCs w:val="24"/>
        </w:rPr>
      </w:pPr>
    </w:p>
    <w:p w:rsidR="00C4639F" w:rsidRPr="008759EC" w:rsidRDefault="00C4639F" w:rsidP="00C4639F">
      <w:pPr>
        <w:tabs>
          <w:tab w:val="left" w:pos="1503"/>
          <w:tab w:val="center" w:pos="4982"/>
        </w:tabs>
        <w:spacing w:after="160" w:line="259" w:lineRule="auto"/>
        <w:rPr>
          <w:rFonts w:ascii="Calibri" w:eastAsia="Calibri" w:hAnsi="Calibri"/>
          <w:sz w:val="24"/>
          <w:szCs w:val="24"/>
        </w:rPr>
      </w:pPr>
    </w:p>
    <w:p w:rsidR="00C4639F" w:rsidRPr="00C4639F" w:rsidRDefault="00C4639F" w:rsidP="00C4639F">
      <w:pPr>
        <w:tabs>
          <w:tab w:val="left" w:pos="1503"/>
          <w:tab w:val="center" w:pos="4982"/>
        </w:tabs>
        <w:spacing w:after="160" w:line="259" w:lineRule="auto"/>
        <w:rPr>
          <w:rFonts w:ascii="Calibri" w:eastAsia="Calibri" w:hAnsi="Calibri"/>
          <w:sz w:val="24"/>
          <w:szCs w:val="24"/>
        </w:rPr>
      </w:pPr>
    </w:p>
    <w:p w:rsidR="00C4639F" w:rsidRPr="00C4639F" w:rsidRDefault="008759EC" w:rsidP="00C4639F">
      <w:pPr>
        <w:tabs>
          <w:tab w:val="left" w:pos="1503"/>
        </w:tabs>
        <w:spacing w:after="160" w:line="259" w:lineRule="auto"/>
        <w:rPr>
          <w:rFonts w:ascii="Calibri" w:eastAsia="Calibri" w:hAnsi="Calibri"/>
          <w:sz w:val="24"/>
          <w:szCs w:val="24"/>
        </w:rPr>
      </w:pPr>
      <w:r>
        <w:rPr>
          <w:rFonts w:ascii="Calibri" w:eastAsia="Calibri" w:hAnsi="Calibri"/>
          <w:sz w:val="24"/>
          <w:szCs w:val="24"/>
        </w:rPr>
        <w:t>4</w:t>
      </w:r>
      <w:r w:rsidR="00C4639F" w:rsidRPr="00C4639F">
        <w:rPr>
          <w:rFonts w:ascii="Calibri" w:eastAsia="Calibri" w:hAnsi="Calibri"/>
          <w:sz w:val="24"/>
          <w:szCs w:val="24"/>
        </w:rPr>
        <w:t xml:space="preserve">. </w:t>
      </w:r>
      <w:r w:rsidR="00C4639F" w:rsidRPr="008759EC">
        <w:rPr>
          <w:rFonts w:ascii="Calibri" w:eastAsia="Calibri" w:hAnsi="Calibri"/>
          <w:sz w:val="24"/>
          <w:szCs w:val="24"/>
        </w:rPr>
        <w:t xml:space="preserve">Quality Control </w:t>
      </w:r>
      <w:r w:rsidR="00C4639F" w:rsidRPr="00C4639F">
        <w:rPr>
          <w:rFonts w:ascii="Calibri" w:eastAsia="Calibri" w:hAnsi="Calibri"/>
          <w:sz w:val="24"/>
          <w:szCs w:val="24"/>
        </w:rPr>
        <w:t>: The quality control process will identify and address any defects or issues that arise during project execution, including: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Identifying defects through testing and verification</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Prioritizing and addressing defects based on severity and impact</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Documenting and tracking defects throughout the project lifecycle</w:t>
      </w:r>
    </w:p>
    <w:p w:rsidR="00C4639F" w:rsidRPr="00C4639F" w:rsidRDefault="00C4639F" w:rsidP="00C4639F">
      <w:pPr>
        <w:tabs>
          <w:tab w:val="left" w:pos="1503"/>
        </w:tabs>
        <w:spacing w:after="160" w:line="259" w:lineRule="auto"/>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Quality Assurance</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The ERTMS project will implement quality assurance processes to ensure that the system meets all requirements and is delivered on time. The quality assurance processes will include:</w:t>
      </w:r>
    </w:p>
    <w:p w:rsidR="00C4639F" w:rsidRPr="00C4639F" w:rsidRDefault="00C4639F" w:rsidP="00C4639F">
      <w:pPr>
        <w:tabs>
          <w:tab w:val="left" w:pos="1503"/>
        </w:tabs>
        <w:spacing w:after="160" w:line="259" w:lineRule="auto"/>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xml:space="preserve">1. Peer Review </w:t>
      </w:r>
      <w:r w:rsidRPr="00C4639F">
        <w:rPr>
          <w:rFonts w:ascii="Calibri" w:eastAsia="Calibri" w:hAnsi="Calibri"/>
          <w:sz w:val="24"/>
          <w:szCs w:val="24"/>
        </w:rPr>
        <w:t>: The project team will conduct peer reviews of code, designs, and documentation to ensure that they meet quality standards.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2. Code Analysis : The project team will conduct code analysis to ensure that the code meets quality standards, including: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Code reviews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Code inspections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Code testing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3. Testing : The project team will conduct thorough testing to ensure that the system meets all functional and non-functional requirements, including: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Unit testing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Integration testing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System testing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User acceptance testing</w:t>
      </w:r>
    </w:p>
    <w:p w:rsidR="00C4639F" w:rsidRPr="00C4639F" w:rsidRDefault="008759EC" w:rsidP="00C4639F">
      <w:pPr>
        <w:tabs>
          <w:tab w:val="left" w:pos="1503"/>
        </w:tabs>
        <w:spacing w:after="160" w:line="259" w:lineRule="auto"/>
        <w:rPr>
          <w:rFonts w:ascii="Calibri" w:eastAsia="Calibri" w:hAnsi="Calibri"/>
          <w:sz w:val="24"/>
          <w:szCs w:val="24"/>
        </w:rPr>
      </w:pPr>
      <w:r>
        <w:rPr>
          <w:rFonts w:ascii="Calibri" w:eastAsia="Calibri" w:hAnsi="Calibri"/>
          <w:sz w:val="24"/>
          <w:szCs w:val="24"/>
        </w:rPr>
        <w:t xml:space="preserve">4. Verification </w:t>
      </w:r>
      <w:r w:rsidR="00C4639F" w:rsidRPr="00C4639F">
        <w:rPr>
          <w:rFonts w:ascii="Calibri" w:eastAsia="Calibri" w:hAnsi="Calibri"/>
          <w:sz w:val="24"/>
          <w:szCs w:val="24"/>
        </w:rPr>
        <w:t>: The project team will verify that the system meets all requirements through verification activities, including: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Requirements tracing</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ab/>
        <w:t>* Design reviews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lastRenderedPageBreak/>
        <w:tab/>
        <w:t>* Code reviews</w:t>
      </w:r>
    </w:p>
    <w:p w:rsidR="00C4639F" w:rsidRPr="00C4639F" w:rsidRDefault="00C4639F" w:rsidP="00C4639F">
      <w:pPr>
        <w:tabs>
          <w:tab w:val="left" w:pos="1503"/>
        </w:tabs>
        <w:spacing w:after="160" w:line="259" w:lineRule="auto"/>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Quality Improvement</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The ERTMS project will implement a quality improvement process to ensure that the system continues to meet quality standards throughout its lifecycle. The quality improvement process will include:</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1. Defect Reporting: The project team will report any defects or issues that arise during project execution.</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2. Defect Tracking: The project team will track defects throughout the project lifecycle to ensure that they are addressed promptly.</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3. Root Cause Analysis : The project team will conduct root cause analysis to identify the underlying causes of defects or issues.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4. Corrective Action: The project team will take corrective action to address defects or issues, including:</w:t>
      </w:r>
    </w:p>
    <w:p w:rsidR="00C4639F" w:rsidRPr="00C4639F" w:rsidRDefault="00C4639F" w:rsidP="008A47DB">
      <w:pPr>
        <w:pStyle w:val="ListParagraph"/>
        <w:numPr>
          <w:ilvl w:val="0"/>
          <w:numId w:val="24"/>
        </w:numPr>
        <w:tabs>
          <w:tab w:val="left" w:pos="1503"/>
        </w:tabs>
        <w:spacing w:after="160" w:line="259" w:lineRule="auto"/>
        <w:rPr>
          <w:rFonts w:ascii="Calibri" w:eastAsia="Calibri" w:hAnsi="Calibri"/>
          <w:sz w:val="24"/>
        </w:rPr>
      </w:pPr>
      <w:r w:rsidRPr="00C4639F">
        <w:rPr>
          <w:rFonts w:ascii="Calibri" w:eastAsia="Calibri" w:hAnsi="Calibri"/>
          <w:sz w:val="24"/>
        </w:rPr>
        <w:t>Re-work, Re-testing and Re-implementation.</w:t>
      </w:r>
    </w:p>
    <w:p w:rsidR="00C4639F" w:rsidRPr="00C4639F" w:rsidRDefault="00C4639F" w:rsidP="00C4639F">
      <w:pPr>
        <w:tabs>
          <w:tab w:val="left" w:pos="1503"/>
        </w:tabs>
        <w:spacing w:after="160" w:line="259" w:lineRule="auto"/>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Quality Metrics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The ERTMS project will use the following quality metrics to measure the quality of the system:</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1. Defect Density: The number of defects per unit of code.</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2. Test Coverage: The percentage of code covered by automated tests.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3. System Performance: The system's performance under various loads and scenarios.</w:t>
      </w: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4. User Satisfaction: The level of satisfaction among users with the system.</w:t>
      </w:r>
    </w:p>
    <w:p w:rsidR="00C4639F" w:rsidRPr="00C4639F" w:rsidRDefault="00C4639F" w:rsidP="00C4639F">
      <w:pPr>
        <w:tabs>
          <w:tab w:val="left" w:pos="1503"/>
        </w:tabs>
        <w:spacing w:after="160" w:line="259" w:lineRule="auto"/>
        <w:rPr>
          <w:rFonts w:ascii="Calibri" w:eastAsia="Calibri" w:hAnsi="Calibri"/>
          <w:sz w:val="24"/>
          <w:szCs w:val="24"/>
        </w:rPr>
      </w:pPr>
    </w:p>
    <w:p w:rsidR="00C4639F" w:rsidRPr="00C4639F" w:rsidRDefault="00C4639F" w:rsidP="00C4639F">
      <w:pPr>
        <w:tabs>
          <w:tab w:val="left" w:pos="1503"/>
        </w:tabs>
        <w:spacing w:after="160" w:line="259" w:lineRule="auto"/>
        <w:rPr>
          <w:rFonts w:ascii="Calibri" w:eastAsia="Calibri" w:hAnsi="Calibri"/>
          <w:sz w:val="24"/>
          <w:szCs w:val="24"/>
        </w:rPr>
      </w:pPr>
      <w:r w:rsidRPr="00C4639F">
        <w:rPr>
          <w:rFonts w:ascii="Calibri" w:eastAsia="Calibri" w:hAnsi="Calibri"/>
          <w:sz w:val="24"/>
          <w:szCs w:val="24"/>
        </w:rPr>
        <w:t>By implementing a robust quality management plan, the ERTMS project can ensure that it delivers high-quality software that meets all requirements and is delivered on time.</w:t>
      </w:r>
    </w:p>
    <w:p w:rsidR="00D807CE" w:rsidRDefault="00D807CE" w:rsidP="00C4639F">
      <w:pPr>
        <w:tabs>
          <w:tab w:val="left" w:pos="390"/>
          <w:tab w:val="left" w:pos="8237"/>
        </w:tabs>
        <w:rPr>
          <w:sz w:val="24"/>
          <w:szCs w:val="24"/>
        </w:rPr>
      </w:pPr>
    </w:p>
    <w:p w:rsidR="008759EC" w:rsidRDefault="008759EC" w:rsidP="00C4639F">
      <w:pPr>
        <w:tabs>
          <w:tab w:val="left" w:pos="390"/>
          <w:tab w:val="left" w:pos="8237"/>
        </w:tabs>
        <w:rPr>
          <w:sz w:val="24"/>
          <w:szCs w:val="24"/>
        </w:rPr>
      </w:pPr>
    </w:p>
    <w:p w:rsidR="008759EC" w:rsidRDefault="008759EC" w:rsidP="00C4639F">
      <w:pPr>
        <w:tabs>
          <w:tab w:val="left" w:pos="390"/>
          <w:tab w:val="left" w:pos="8237"/>
        </w:tabs>
        <w:rPr>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lastRenderedPageBreak/>
        <w:t>Human Resource Management for the ETHIO RELIGIOUS TRAVEL MANAGEMENT SYSTEM (ERTMS) project:</w:t>
      </w:r>
    </w:p>
    <w:p w:rsidR="008759EC" w:rsidRP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Human Resource Management Plan</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The ERTMS project will develop a human resource management plan that outlines the processes and procedures for managing the project team. The plan will include:</w:t>
      </w:r>
    </w:p>
    <w:p w:rsidR="008759EC" w:rsidRP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1. Project Organization : The plan will outline the project organization structure,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Project manager</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Team members (developers, testers, designers,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Stakeholders (project sponsors, customers,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2. Roles and Responsibilities : The plan will outline the roles and responsibilities of each team member,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Project manager: responsible for overall project management, including planning, budgeting, and controlling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Team members: responsible for specific tasks and activities, including development, testing, and design</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Stakeholders: responsible for providing input and feedback on the project</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3. Staffing Plan : The plan will outline the staffing plan for the project,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Number of team members required</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Skills and qualifications required</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Timeline for hiring and training team members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4. Communication Plan : The plan will outline the communication plan for the project,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Communication channels (email, phone, meetings,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Communication protocols (reporting, status updates,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 Communication frequency (daily, weekly, monthly,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5. Training and Development : The plan will outline the training and development plan for the project team,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lastRenderedPageBreak/>
        <w:tab/>
        <w:t>* Training needs assessment</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Training programs (classes, workshops,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Training schedule</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6. Performance Management : The plan will outline the performance management process for the project team,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Performance metrics (productivity, quality, etc.)</w:t>
      </w:r>
    </w:p>
    <w:p w:rsidR="008759EC" w:rsidRPr="008759EC" w:rsidRDefault="008759EC" w:rsidP="008759EC">
      <w:pPr>
        <w:tabs>
          <w:tab w:val="left" w:pos="1410"/>
          <w:tab w:val="left" w:pos="1503"/>
        </w:tabs>
        <w:spacing w:after="160" w:line="259" w:lineRule="auto"/>
        <w:rPr>
          <w:rFonts w:ascii="Calibri" w:eastAsia="Calibri" w:hAnsi="Calibri"/>
          <w:sz w:val="24"/>
          <w:szCs w:val="24"/>
        </w:rPr>
      </w:pPr>
      <w:r w:rsidRPr="008759EC">
        <w:rPr>
          <w:rFonts w:ascii="Calibri" w:eastAsia="Calibri" w:hAnsi="Calibri"/>
          <w:sz w:val="24"/>
          <w:szCs w:val="24"/>
        </w:rPr>
        <w:tab/>
      </w:r>
      <w:r w:rsidRPr="008759EC">
        <w:rPr>
          <w:rFonts w:ascii="Calibri" w:eastAsia="Calibri" w:hAnsi="Calibri"/>
          <w:sz w:val="24"/>
          <w:szCs w:val="24"/>
        </w:rPr>
        <w:tab/>
        <w:t>* Performance evaluation criteria (task completion, quality of work, etc.)</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Performance feedback and coaching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7. **Conflict Resolution**: The plan will outline the conflict resolution process for the project team, including:</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Identifying conflicts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Mediating conflicts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ab/>
        <w:t>* Resolving conflicts</w:t>
      </w:r>
    </w:p>
    <w:p w:rsidR="008759EC" w:rsidRP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Human Resource</w:t>
      </w:r>
      <w:r>
        <w:rPr>
          <w:rFonts w:ascii="Calibri" w:eastAsia="Calibri" w:hAnsi="Calibri"/>
          <w:sz w:val="24"/>
          <w:szCs w:val="24"/>
        </w:rPr>
        <w:t xml:space="preserve"> Management Activities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The ERTMS project conduct the following human resource management activities: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1. Project Kickoff : The project kickoff meeting will be held to introduce the project team members to each other and to review the project scope, objectives, and timeline.</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2. Team Building : The project team will participate in team-building activities to improve communication and collaboration among team members.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3. Training and Development : The project team will receive training and development programs to enhance their skills and knowledge.</w:t>
      </w:r>
    </w:p>
    <w:p w:rsid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4. Performance Evaluation : The project team will undergo regular performance evaluations to assess their performance and provide feedback.</w:t>
      </w:r>
    </w:p>
    <w:p w:rsidR="008759EC" w:rsidRDefault="008759EC" w:rsidP="008759EC">
      <w:pPr>
        <w:tabs>
          <w:tab w:val="left" w:pos="1503"/>
        </w:tabs>
        <w:spacing w:after="160" w:line="259" w:lineRule="auto"/>
        <w:rPr>
          <w:rFonts w:ascii="Calibri" w:eastAsia="Calibri" w:hAnsi="Calibri"/>
          <w:sz w:val="24"/>
          <w:szCs w:val="24"/>
        </w:rPr>
      </w:pPr>
    </w:p>
    <w:p w:rsid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lastRenderedPageBreak/>
        <w:t>5. Conflict Resolution : The project team will participate in conflict resolution activities to address any conflicts that arise during the project.</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6. Recognition and Rewards : The project team will be recognized and rewarded for their achievements and contributions to the project.</w:t>
      </w:r>
    </w:p>
    <w:p w:rsidR="008759EC" w:rsidRPr="008759EC" w:rsidRDefault="008759EC" w:rsidP="008759EC">
      <w:pPr>
        <w:tabs>
          <w:tab w:val="left" w:pos="1503"/>
        </w:tabs>
        <w:spacing w:after="160" w:line="259" w:lineRule="auto"/>
        <w:rPr>
          <w:rFonts w:ascii="Calibri" w:eastAsia="Calibri" w:hAnsi="Calibri"/>
          <w:sz w:val="24"/>
          <w:szCs w:val="24"/>
        </w:rPr>
      </w:pPr>
    </w:p>
    <w:p w:rsid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Human Resource Management Metrics</w:t>
      </w:r>
    </w:p>
    <w:p w:rsidR="008759EC" w:rsidRP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The ERTMS project will use the following human resource management metrics to measure the effectiveness of human resource management:</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1. Team Productivity: The number of tasks completed by the team per unit of time.</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2. Team Quality: The quality of work produced by the team.</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3. Team Morale: The level of satisfaction among team members.</w:t>
      </w: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4. Team Retention: The percentage of team members who remain with the project over time.</w:t>
      </w:r>
    </w:p>
    <w:p w:rsidR="008759EC" w:rsidRPr="008759EC" w:rsidRDefault="008759EC" w:rsidP="008759EC">
      <w:pPr>
        <w:tabs>
          <w:tab w:val="left" w:pos="1503"/>
        </w:tabs>
        <w:spacing w:after="160" w:line="259" w:lineRule="auto"/>
        <w:rPr>
          <w:rFonts w:ascii="Calibri" w:eastAsia="Calibri" w:hAnsi="Calibri"/>
          <w:sz w:val="24"/>
          <w:szCs w:val="24"/>
        </w:rPr>
      </w:pPr>
    </w:p>
    <w:p w:rsidR="008759EC" w:rsidRPr="008759EC" w:rsidRDefault="008759EC" w:rsidP="008759EC">
      <w:pPr>
        <w:tabs>
          <w:tab w:val="left" w:pos="1503"/>
        </w:tabs>
        <w:spacing w:after="160" w:line="259" w:lineRule="auto"/>
        <w:rPr>
          <w:rFonts w:ascii="Calibri" w:eastAsia="Calibri" w:hAnsi="Calibri"/>
          <w:sz w:val="24"/>
          <w:szCs w:val="24"/>
        </w:rPr>
      </w:pPr>
      <w:r w:rsidRPr="008759EC">
        <w:rPr>
          <w:rFonts w:ascii="Calibri" w:eastAsia="Calibri" w:hAnsi="Calibri"/>
          <w:sz w:val="24"/>
          <w:szCs w:val="24"/>
        </w:rPr>
        <w:t>By implementing a robust human resource management plan, the ERTMS project can ensure that it has a well-organized and effective team that is equipped to deliver high-quality software on time.</w:t>
      </w:r>
    </w:p>
    <w:p w:rsidR="008759EC" w:rsidRPr="008759EC" w:rsidRDefault="008759EC" w:rsidP="008759EC">
      <w:pPr>
        <w:tabs>
          <w:tab w:val="left" w:pos="1503"/>
        </w:tabs>
        <w:spacing w:after="160" w:line="259" w:lineRule="auto"/>
        <w:rPr>
          <w:rFonts w:ascii="Calibri" w:eastAsia="Calibri" w:hAnsi="Calibri"/>
          <w:sz w:val="24"/>
          <w:szCs w:val="24"/>
        </w:rPr>
      </w:pPr>
    </w:p>
    <w:p w:rsidR="007777AA" w:rsidRDefault="007777AA" w:rsidP="007777AA">
      <w:pPr>
        <w:tabs>
          <w:tab w:val="left" w:pos="1503"/>
        </w:tabs>
      </w:pPr>
    </w:p>
    <w:p w:rsidR="007777AA" w:rsidRDefault="007777AA" w:rsidP="007777AA">
      <w:pPr>
        <w:tabs>
          <w:tab w:val="left" w:pos="1503"/>
        </w:tabs>
      </w:pPr>
      <w:r>
        <w:t>Communication Management Knowledge Area for the ETHIO RELIGIOUS TRAVEL MANAGEMENT SYSTEM (ERTMS) project:</w:t>
      </w:r>
    </w:p>
    <w:p w:rsidR="007777AA" w:rsidRDefault="007777AA" w:rsidP="007777AA">
      <w:pPr>
        <w:tabs>
          <w:tab w:val="left" w:pos="1503"/>
        </w:tabs>
      </w:pPr>
    </w:p>
    <w:p w:rsidR="007777AA" w:rsidRDefault="007777AA" w:rsidP="007777AA">
      <w:pPr>
        <w:tabs>
          <w:tab w:val="left" w:pos="1503"/>
        </w:tabs>
      </w:pPr>
      <w:r>
        <w:t>Communication Management Plan</w:t>
      </w:r>
    </w:p>
    <w:p w:rsidR="007777AA" w:rsidRDefault="007777AA" w:rsidP="007777AA">
      <w:pPr>
        <w:tabs>
          <w:tab w:val="left" w:pos="1503"/>
        </w:tabs>
      </w:pPr>
      <w:r>
        <w:t>The ERTMS project will develop a communication management plan that outlines the processes and procedures for communicating with stakeholders throughout the project lifecycle. The plan will include:</w:t>
      </w:r>
    </w:p>
    <w:p w:rsidR="007777AA" w:rsidRDefault="007777AA" w:rsidP="007777AA">
      <w:pPr>
        <w:tabs>
          <w:tab w:val="left" w:pos="1503"/>
        </w:tabs>
      </w:pPr>
    </w:p>
    <w:p w:rsidR="007777AA" w:rsidRDefault="007777AA" w:rsidP="007777AA">
      <w:pPr>
        <w:tabs>
          <w:tab w:val="left" w:pos="1503"/>
        </w:tabs>
      </w:pPr>
      <w:r>
        <w:t xml:space="preserve">1. Communication Strategy </w:t>
      </w:r>
      <w:r>
        <w:t>: The plan will outline the communication strategy for the project, including:</w:t>
      </w:r>
    </w:p>
    <w:p w:rsidR="007777AA" w:rsidRDefault="007777AA" w:rsidP="007777AA">
      <w:pPr>
        <w:tabs>
          <w:tab w:val="left" w:pos="1470"/>
          <w:tab w:val="left" w:pos="1503"/>
        </w:tabs>
      </w:pPr>
      <w:r>
        <w:t>* Identifying the target audience</w:t>
      </w:r>
    </w:p>
    <w:p w:rsidR="007777AA" w:rsidRDefault="007777AA" w:rsidP="007777AA">
      <w:pPr>
        <w:tabs>
          <w:tab w:val="left" w:pos="1503"/>
        </w:tabs>
      </w:pPr>
      <w:r>
        <w:t>* Determining the communication channels (email, phone, meetings, etc.)</w:t>
      </w:r>
    </w:p>
    <w:p w:rsidR="007777AA" w:rsidRDefault="007777AA" w:rsidP="007777AA">
      <w:pPr>
        <w:tabs>
          <w:tab w:val="left" w:pos="1503"/>
        </w:tabs>
      </w:pPr>
      <w:r>
        <w:lastRenderedPageBreak/>
        <w:t>* Defining the communication protocols (reporting, status updates, etc.)</w:t>
      </w:r>
    </w:p>
    <w:p w:rsidR="007777AA" w:rsidRDefault="007777AA" w:rsidP="007777AA">
      <w:pPr>
        <w:tabs>
          <w:tab w:val="left" w:pos="1503"/>
        </w:tabs>
      </w:pPr>
      <w:r>
        <w:t>* Establishing the communication frequency (daily, weekly, monthly, etc.)</w:t>
      </w:r>
    </w:p>
    <w:p w:rsidR="007777AA" w:rsidRDefault="007777AA" w:rsidP="007777AA">
      <w:pPr>
        <w:tabs>
          <w:tab w:val="left" w:pos="1503"/>
        </w:tabs>
      </w:pPr>
      <w:r>
        <w:t xml:space="preserve">2. Communication Plan </w:t>
      </w:r>
      <w:r>
        <w:t>: The plan will outline the specific communication activities and tasks for each stakeholder group, including:</w:t>
      </w:r>
    </w:p>
    <w:p w:rsidR="007777AA" w:rsidRDefault="007777AA" w:rsidP="007777AA">
      <w:pPr>
        <w:tabs>
          <w:tab w:val="left" w:pos="1503"/>
        </w:tabs>
      </w:pPr>
      <w:r>
        <w:t>* Project team members</w:t>
      </w:r>
    </w:p>
    <w:p w:rsidR="007777AA" w:rsidRDefault="007777AA" w:rsidP="007777AA">
      <w:pPr>
        <w:tabs>
          <w:tab w:val="left" w:pos="1503"/>
        </w:tabs>
      </w:pPr>
      <w:r>
        <w:t>* Stakeholders (project sponsors, customers, etc.)</w:t>
      </w:r>
    </w:p>
    <w:p w:rsidR="007777AA" w:rsidRDefault="007777AA" w:rsidP="007777AA">
      <w:pPr>
        <w:tabs>
          <w:tab w:val="left" w:pos="1503"/>
        </w:tabs>
      </w:pPr>
      <w:r>
        <w:t>* End-users</w:t>
      </w:r>
    </w:p>
    <w:p w:rsidR="007777AA" w:rsidRDefault="007777AA" w:rsidP="007777AA">
      <w:pPr>
        <w:tabs>
          <w:tab w:val="left" w:pos="1503"/>
        </w:tabs>
      </w:pPr>
      <w:r>
        <w:t>* Suppliers</w:t>
      </w:r>
    </w:p>
    <w:p w:rsidR="007777AA" w:rsidRDefault="007777AA" w:rsidP="007777AA">
      <w:pPr>
        <w:tabs>
          <w:tab w:val="left" w:pos="1503"/>
        </w:tabs>
      </w:pPr>
      <w:r>
        <w:t xml:space="preserve">3. Communication Channels </w:t>
      </w:r>
      <w:r>
        <w:t>: The plan will outline the communication channels to be used for each stakeholder group, including:</w:t>
      </w:r>
    </w:p>
    <w:p w:rsidR="007777AA" w:rsidRDefault="007777AA" w:rsidP="007777AA">
      <w:pPr>
        <w:tabs>
          <w:tab w:val="left" w:pos="1503"/>
        </w:tabs>
      </w:pPr>
      <w:r>
        <w:t xml:space="preserve"> Email</w:t>
      </w:r>
    </w:p>
    <w:p w:rsidR="007777AA" w:rsidRDefault="007777AA" w:rsidP="007777AA">
      <w:pPr>
        <w:tabs>
          <w:tab w:val="left" w:pos="1503"/>
        </w:tabs>
      </w:pPr>
      <w:r>
        <w:t xml:space="preserve"> Phone</w:t>
      </w:r>
    </w:p>
    <w:p w:rsidR="007777AA" w:rsidRDefault="007777AA" w:rsidP="007777AA">
      <w:pPr>
        <w:tabs>
          <w:tab w:val="left" w:pos="1503"/>
        </w:tabs>
      </w:pPr>
      <w:r>
        <w:t xml:space="preserve"> Meetings</w:t>
      </w:r>
    </w:p>
    <w:p w:rsidR="007777AA" w:rsidRDefault="007777AA" w:rsidP="007777AA">
      <w:pPr>
        <w:tabs>
          <w:tab w:val="left" w:pos="1503"/>
        </w:tabs>
      </w:pPr>
      <w:r>
        <w:t xml:space="preserve"> Status reports</w:t>
      </w:r>
    </w:p>
    <w:p w:rsidR="007777AA" w:rsidRDefault="007777AA" w:rsidP="007777AA">
      <w:pPr>
        <w:tabs>
          <w:tab w:val="left" w:pos="1503"/>
        </w:tabs>
      </w:pPr>
      <w:r>
        <w:t xml:space="preserve"> Progress reports</w:t>
      </w:r>
    </w:p>
    <w:p w:rsidR="007777AA" w:rsidRDefault="007777AA" w:rsidP="007777AA">
      <w:pPr>
        <w:tabs>
          <w:tab w:val="left" w:pos="1503"/>
        </w:tabs>
      </w:pPr>
      <w:r>
        <w:t xml:space="preserve">4. Communication Protocols </w:t>
      </w:r>
      <w:r>
        <w:t>: The plan will outline the communication protocols to be used for each stakeholder group, including:</w:t>
      </w:r>
    </w:p>
    <w:p w:rsidR="007777AA" w:rsidRDefault="007777AA" w:rsidP="007777AA">
      <w:pPr>
        <w:tabs>
          <w:tab w:val="left" w:pos="1503"/>
        </w:tabs>
      </w:pPr>
      <w:r>
        <w:t xml:space="preserve"> Reporting formats</w:t>
      </w:r>
    </w:p>
    <w:p w:rsidR="007777AA" w:rsidRDefault="007777AA" w:rsidP="007777AA">
      <w:pPr>
        <w:tabs>
          <w:tab w:val="left" w:pos="1503"/>
        </w:tabs>
      </w:pPr>
      <w:r>
        <w:t xml:space="preserve"> Frequency of reporting</w:t>
      </w:r>
    </w:p>
    <w:p w:rsidR="007777AA" w:rsidRDefault="007777AA" w:rsidP="007777AA">
      <w:pPr>
        <w:tabs>
          <w:tab w:val="left" w:pos="1503"/>
        </w:tabs>
      </w:pPr>
      <w:r>
        <w:t>Language and tone of communication</w:t>
      </w:r>
    </w:p>
    <w:p w:rsidR="007777AA" w:rsidRDefault="007777AA" w:rsidP="007777AA">
      <w:pPr>
        <w:tabs>
          <w:tab w:val="left" w:pos="1503"/>
        </w:tabs>
      </w:pPr>
    </w:p>
    <w:p w:rsidR="007777AA" w:rsidRDefault="007777AA" w:rsidP="007777AA">
      <w:pPr>
        <w:tabs>
          <w:tab w:val="left" w:pos="1503"/>
        </w:tabs>
      </w:pPr>
      <w:r>
        <w:t>Communication Activities</w:t>
      </w:r>
    </w:p>
    <w:p w:rsidR="007777AA" w:rsidRDefault="007777AA" w:rsidP="007777AA">
      <w:pPr>
        <w:tabs>
          <w:tab w:val="left" w:pos="1503"/>
        </w:tabs>
      </w:pPr>
      <w:r>
        <w:t>The ERTMS project will conduct the foll</w:t>
      </w:r>
      <w:r>
        <w:t>owing communication activities:</w:t>
      </w:r>
    </w:p>
    <w:p w:rsidR="007777AA" w:rsidRDefault="007777AA" w:rsidP="007777AA">
      <w:pPr>
        <w:tabs>
          <w:tab w:val="left" w:pos="1503"/>
        </w:tabs>
      </w:pPr>
      <w:r>
        <w:t xml:space="preserve">1. Project Kickoff Meeting </w:t>
      </w:r>
      <w:r>
        <w:t>: The project kickoff meeting will be held to introduce the project team members to each other and to review the project scope, objectives, and timeline.</w:t>
      </w:r>
    </w:p>
    <w:p w:rsidR="007777AA" w:rsidRDefault="007777AA" w:rsidP="007777AA">
      <w:pPr>
        <w:tabs>
          <w:tab w:val="left" w:pos="1503"/>
        </w:tabs>
      </w:pPr>
      <w:r>
        <w:t xml:space="preserve">2. </w:t>
      </w:r>
      <w:r>
        <w:t>Regular</w:t>
      </w:r>
      <w:r>
        <w:t xml:space="preserve"> Status Meetings </w:t>
      </w:r>
      <w:r>
        <w:t>: The project team will hold regular status meetings to review progress, discuss issues, and plan for future activities.</w:t>
      </w:r>
    </w:p>
    <w:p w:rsidR="007777AA" w:rsidRDefault="007777AA" w:rsidP="007777AA">
      <w:pPr>
        <w:tabs>
          <w:tab w:val="left" w:pos="1503"/>
        </w:tabs>
      </w:pPr>
      <w:r>
        <w:lastRenderedPageBreak/>
        <w:t xml:space="preserve">3. Progress Reports </w:t>
      </w:r>
      <w:r>
        <w:t>: The project team will submit regular progress reports to stakeholders, including project sponsors, customers, and end-users.</w:t>
      </w:r>
    </w:p>
    <w:p w:rsidR="007777AA" w:rsidRDefault="007777AA" w:rsidP="007777AA">
      <w:pPr>
        <w:tabs>
          <w:tab w:val="left" w:pos="1503"/>
        </w:tabs>
      </w:pPr>
      <w:r>
        <w:t xml:space="preserve">4. Change Management </w:t>
      </w:r>
      <w:r>
        <w:t>: The project team will implement a change management process to ensure that all changes to the project scope, schedule, or budget are properly communicated and approved.</w:t>
      </w:r>
    </w:p>
    <w:p w:rsidR="007777AA" w:rsidRDefault="007777AA" w:rsidP="007777AA">
      <w:pPr>
        <w:tabs>
          <w:tab w:val="left" w:pos="1503"/>
        </w:tabs>
      </w:pPr>
      <w:r>
        <w:t xml:space="preserve">5. Stakeholder Management </w:t>
      </w:r>
      <w:r>
        <w:t>: The project team will identify and manage stakeholders throughout the project lifecycle, including:</w:t>
      </w:r>
    </w:p>
    <w:p w:rsidR="007777AA" w:rsidRDefault="007777AA" w:rsidP="007777AA">
      <w:pPr>
        <w:tabs>
          <w:tab w:val="left" w:pos="1503"/>
        </w:tabs>
      </w:pPr>
      <w:r>
        <w:t>Project sponsors</w:t>
      </w:r>
    </w:p>
    <w:p w:rsidR="007777AA" w:rsidRDefault="007777AA" w:rsidP="007777AA">
      <w:pPr>
        <w:tabs>
          <w:tab w:val="left" w:pos="1503"/>
        </w:tabs>
      </w:pPr>
      <w:r>
        <w:t xml:space="preserve"> Customers</w:t>
      </w:r>
    </w:p>
    <w:p w:rsidR="007777AA" w:rsidRDefault="007777AA" w:rsidP="007777AA">
      <w:pPr>
        <w:tabs>
          <w:tab w:val="left" w:pos="1503"/>
        </w:tabs>
      </w:pPr>
      <w:r>
        <w:t>End-users</w:t>
      </w:r>
    </w:p>
    <w:p w:rsidR="007777AA" w:rsidRDefault="007777AA" w:rsidP="007777AA">
      <w:pPr>
        <w:tabs>
          <w:tab w:val="left" w:pos="1503"/>
        </w:tabs>
      </w:pPr>
      <w:r>
        <w:t xml:space="preserve"> Suppliers</w:t>
      </w:r>
    </w:p>
    <w:p w:rsidR="007777AA" w:rsidRDefault="007777AA" w:rsidP="007777AA">
      <w:pPr>
        <w:tabs>
          <w:tab w:val="left" w:pos="1503"/>
        </w:tabs>
      </w:pPr>
    </w:p>
    <w:p w:rsidR="007777AA" w:rsidRDefault="007777AA" w:rsidP="007777AA">
      <w:pPr>
        <w:tabs>
          <w:tab w:val="left" w:pos="1503"/>
        </w:tabs>
      </w:pPr>
      <w:r>
        <w:t>Communication Metrics</w:t>
      </w:r>
    </w:p>
    <w:p w:rsidR="007777AA" w:rsidRDefault="007777AA" w:rsidP="007777AA">
      <w:pPr>
        <w:tabs>
          <w:tab w:val="left" w:pos="1503"/>
        </w:tabs>
      </w:pPr>
      <w:r>
        <w:t xml:space="preserve">The ERTMS project will use the following communication metrics to measure the </w:t>
      </w:r>
      <w:r>
        <w:t>effectiveness of communication:</w:t>
      </w:r>
    </w:p>
    <w:p w:rsidR="007777AA" w:rsidRDefault="007777AA" w:rsidP="007777AA">
      <w:pPr>
        <w:tabs>
          <w:tab w:val="left" w:pos="1503"/>
        </w:tabs>
      </w:pPr>
      <w:r>
        <w:t xml:space="preserve">1. Communication Frequency </w:t>
      </w:r>
      <w:r>
        <w:t>: The frequency of communication with stakeholders.</w:t>
      </w:r>
    </w:p>
    <w:p w:rsidR="007777AA" w:rsidRDefault="007777AA" w:rsidP="007777AA">
      <w:pPr>
        <w:tabs>
          <w:tab w:val="left" w:pos="1503"/>
        </w:tabs>
      </w:pPr>
      <w:r>
        <w:t xml:space="preserve">2. Communication Quality </w:t>
      </w:r>
      <w:r>
        <w:t>: The quality of communication with stakeholders.</w:t>
      </w:r>
    </w:p>
    <w:p w:rsidR="007777AA" w:rsidRDefault="007777AA" w:rsidP="007777AA">
      <w:pPr>
        <w:tabs>
          <w:tab w:val="left" w:pos="1503"/>
        </w:tabs>
      </w:pPr>
      <w:r>
        <w:t>3.</w:t>
      </w:r>
      <w:r>
        <w:t xml:space="preserve"> Stakeholder Satisfaction </w:t>
      </w:r>
      <w:r>
        <w:t>: The level of satisfaction among stakeholders.</w:t>
      </w:r>
    </w:p>
    <w:p w:rsidR="007777AA" w:rsidRDefault="007777AA" w:rsidP="007777AA">
      <w:pPr>
        <w:tabs>
          <w:tab w:val="left" w:pos="1503"/>
        </w:tabs>
      </w:pPr>
      <w:r>
        <w:t xml:space="preserve">4. Issue Resolution </w:t>
      </w:r>
      <w:r>
        <w:t>: The number of issues resolved through communication.</w:t>
      </w:r>
    </w:p>
    <w:p w:rsidR="007777AA" w:rsidRDefault="007777AA" w:rsidP="007777AA">
      <w:pPr>
        <w:tabs>
          <w:tab w:val="left" w:pos="1503"/>
        </w:tabs>
      </w:pPr>
    </w:p>
    <w:p w:rsidR="007777AA" w:rsidRDefault="007777AA" w:rsidP="007777AA">
      <w:pPr>
        <w:tabs>
          <w:tab w:val="left" w:pos="1503"/>
        </w:tabs>
      </w:pPr>
      <w:r>
        <w:t>By implementing a robust communication management plan, the ERTMS project can ensure that all stakeholders are informed and engaged throughout the project lifecycle, which can help to prevent misunderstandings, miscommunications, and delays.</w:t>
      </w: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r>
        <w:t>Risk Management Knowledge Area for the ETHIO RELIGIOUS TRAVEL MANAGEMENT SYSTEM (ERTMS) project:</w:t>
      </w:r>
    </w:p>
    <w:p w:rsidR="007777AA" w:rsidRDefault="007777AA" w:rsidP="007777AA">
      <w:pPr>
        <w:tabs>
          <w:tab w:val="left" w:pos="1503"/>
        </w:tabs>
      </w:pPr>
    </w:p>
    <w:p w:rsidR="007777AA" w:rsidRDefault="007777AA" w:rsidP="007777AA">
      <w:pPr>
        <w:tabs>
          <w:tab w:val="left" w:pos="1503"/>
        </w:tabs>
      </w:pPr>
      <w:r>
        <w:t>Risk Management Plan</w:t>
      </w:r>
    </w:p>
    <w:p w:rsidR="007777AA" w:rsidRDefault="007777AA" w:rsidP="007777AA">
      <w:pPr>
        <w:tabs>
          <w:tab w:val="left" w:pos="1503"/>
        </w:tabs>
      </w:pPr>
      <w:r>
        <w:t>The ERTMS project will develop a risk management plan that outlines the processes and procedures for identifying, analyzing, prioritizing, and mitigating risks throughout the project lifecycle. The plan will include:</w:t>
      </w:r>
    </w:p>
    <w:p w:rsidR="007777AA" w:rsidRDefault="007777AA" w:rsidP="007777AA">
      <w:pPr>
        <w:tabs>
          <w:tab w:val="left" w:pos="1503"/>
        </w:tabs>
      </w:pPr>
    </w:p>
    <w:p w:rsidR="007777AA" w:rsidRDefault="007777AA" w:rsidP="007777AA">
      <w:pPr>
        <w:tabs>
          <w:tab w:val="left" w:pos="1503"/>
        </w:tabs>
      </w:pPr>
      <w:r>
        <w:t xml:space="preserve">1. Risk Identification </w:t>
      </w:r>
      <w:r>
        <w:t>: The plan will outline the process for identifying potential risks that could impact the project, including:</w:t>
      </w:r>
    </w:p>
    <w:p w:rsidR="007777AA" w:rsidRDefault="007777AA" w:rsidP="007777AA">
      <w:pPr>
        <w:tabs>
          <w:tab w:val="left" w:pos="1503"/>
        </w:tabs>
      </w:pPr>
      <w:r>
        <w:t xml:space="preserve"> Identifying potential risks</w:t>
      </w:r>
    </w:p>
    <w:p w:rsidR="007777AA" w:rsidRDefault="007777AA" w:rsidP="007777AA">
      <w:pPr>
        <w:tabs>
          <w:tab w:val="left" w:pos="1503"/>
        </w:tabs>
      </w:pPr>
      <w:r>
        <w:t xml:space="preserve"> Assessing the likelihood and impact of each risk</w:t>
      </w:r>
    </w:p>
    <w:p w:rsidR="007777AA" w:rsidRDefault="007777AA" w:rsidP="007777AA">
      <w:pPr>
        <w:tabs>
          <w:tab w:val="left" w:pos="1503"/>
        </w:tabs>
      </w:pPr>
      <w:r>
        <w:t>Categorizing risks into high, medium, and low categories</w:t>
      </w:r>
    </w:p>
    <w:p w:rsidR="007777AA" w:rsidRDefault="007777AA" w:rsidP="007777AA">
      <w:pPr>
        <w:tabs>
          <w:tab w:val="left" w:pos="1503"/>
        </w:tabs>
      </w:pPr>
      <w:r>
        <w:t xml:space="preserve">2. Risk Analysis </w:t>
      </w:r>
      <w:r>
        <w:t>: The plan will outline the process for analyzing each identified risk, including:</w:t>
      </w:r>
    </w:p>
    <w:p w:rsidR="007777AA" w:rsidRDefault="007777AA" w:rsidP="007777AA">
      <w:pPr>
        <w:tabs>
          <w:tab w:val="left" w:pos="1503"/>
        </w:tabs>
      </w:pPr>
      <w:r>
        <w:t xml:space="preserve"> Identifying the root cause of each risk</w:t>
      </w:r>
    </w:p>
    <w:p w:rsidR="007777AA" w:rsidRDefault="007777AA" w:rsidP="007777AA">
      <w:pPr>
        <w:tabs>
          <w:tab w:val="left" w:pos="1503"/>
        </w:tabs>
      </w:pPr>
      <w:r>
        <w:t xml:space="preserve"> Assessing the likelihood and impact of each risk</w:t>
      </w:r>
    </w:p>
    <w:p w:rsidR="007777AA" w:rsidRDefault="007777AA" w:rsidP="007777AA">
      <w:pPr>
        <w:tabs>
          <w:tab w:val="left" w:pos="1503"/>
        </w:tabs>
      </w:pPr>
      <w:r>
        <w:t xml:space="preserve"> Identifying potential mitigation strategies</w:t>
      </w:r>
    </w:p>
    <w:p w:rsidR="007777AA" w:rsidRDefault="007777AA" w:rsidP="007777AA">
      <w:pPr>
        <w:tabs>
          <w:tab w:val="left" w:pos="1503"/>
        </w:tabs>
      </w:pPr>
      <w:r>
        <w:t xml:space="preserve">3. Risk Prioritization </w:t>
      </w:r>
      <w:r>
        <w:t>: The plan will outline the process for prioritizing each identified risk, including:</w:t>
      </w:r>
    </w:p>
    <w:p w:rsidR="007777AA" w:rsidRDefault="007777AA" w:rsidP="007777AA">
      <w:pPr>
        <w:tabs>
          <w:tab w:val="left" w:pos="1503"/>
        </w:tabs>
      </w:pPr>
      <w:r>
        <w:t xml:space="preserve"> Assessing the likelihood and impact of each risk</w:t>
      </w:r>
    </w:p>
    <w:p w:rsidR="007777AA" w:rsidRDefault="007777AA" w:rsidP="007777AA">
      <w:pPr>
        <w:tabs>
          <w:tab w:val="left" w:pos="1503"/>
        </w:tabs>
      </w:pPr>
      <w:r>
        <w:t xml:space="preserve"> Prioritizing risks based on their likelihood and impact</w:t>
      </w:r>
    </w:p>
    <w:p w:rsidR="007777AA" w:rsidRDefault="007777AA" w:rsidP="007777AA">
      <w:pPr>
        <w:tabs>
          <w:tab w:val="left" w:pos="1503"/>
        </w:tabs>
      </w:pPr>
      <w:r>
        <w:t xml:space="preserve"> Focusing on high-priority risks</w:t>
      </w:r>
    </w:p>
    <w:p w:rsidR="007777AA" w:rsidRDefault="007777AA" w:rsidP="007777AA">
      <w:pPr>
        <w:tabs>
          <w:tab w:val="left" w:pos="1503"/>
        </w:tabs>
      </w:pPr>
      <w:r>
        <w:t xml:space="preserve">4. Risk Mitigation </w:t>
      </w:r>
      <w:r>
        <w:t>: The plan will outline the process for mitigating each identified risk, including:</w:t>
      </w:r>
    </w:p>
    <w:p w:rsidR="007777AA" w:rsidRDefault="007777AA" w:rsidP="007777AA">
      <w:pPr>
        <w:tabs>
          <w:tab w:val="left" w:pos="1503"/>
        </w:tabs>
      </w:pPr>
      <w:r>
        <w:t xml:space="preserve"> Implementing mitigation strategies</w:t>
      </w:r>
    </w:p>
    <w:p w:rsidR="007777AA" w:rsidRDefault="007777AA" w:rsidP="007777AA">
      <w:pPr>
        <w:tabs>
          <w:tab w:val="left" w:pos="1503"/>
        </w:tabs>
      </w:pPr>
      <w:r>
        <w:t xml:space="preserve"> </w:t>
      </w:r>
      <w:r>
        <w:t>Monitoring and controlling the risk</w:t>
      </w:r>
    </w:p>
    <w:p w:rsidR="007777AA" w:rsidRDefault="007777AA" w:rsidP="007777AA">
      <w:pPr>
        <w:tabs>
          <w:tab w:val="left" w:pos="1503"/>
        </w:tabs>
      </w:pPr>
      <w:r>
        <w:t xml:space="preserve"> Reviewing and revising the risk mitigation plan</w:t>
      </w: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r>
        <w:lastRenderedPageBreak/>
        <w:t>Risk Management Activities</w:t>
      </w:r>
    </w:p>
    <w:p w:rsidR="007777AA" w:rsidRDefault="007777AA" w:rsidP="007777AA">
      <w:pPr>
        <w:tabs>
          <w:tab w:val="left" w:pos="1503"/>
        </w:tabs>
      </w:pPr>
      <w:r>
        <w:t>The ERTMS project will conduct the follow</w:t>
      </w:r>
      <w:r>
        <w:t>ing risk management activities:</w:t>
      </w:r>
    </w:p>
    <w:p w:rsidR="007777AA" w:rsidRDefault="007777AA" w:rsidP="007777AA">
      <w:pPr>
        <w:tabs>
          <w:tab w:val="left" w:pos="1503"/>
        </w:tabs>
      </w:pPr>
      <w:r>
        <w:t xml:space="preserve">1. </w:t>
      </w:r>
      <w:r>
        <w:t>Risk Assessment</w:t>
      </w:r>
      <w:r>
        <w:t xml:space="preserve">: </w:t>
      </w:r>
      <w:r>
        <w:t>The project team will conduct a risk assessment to identify potential risks and assess their likelihood and impact.</w:t>
      </w:r>
    </w:p>
    <w:p w:rsidR="007777AA" w:rsidRDefault="007777AA" w:rsidP="007777AA">
      <w:pPr>
        <w:tabs>
          <w:tab w:val="left" w:pos="1503"/>
        </w:tabs>
      </w:pPr>
      <w:r>
        <w:t xml:space="preserve">2. </w:t>
      </w:r>
      <w:r>
        <w:t xml:space="preserve">Risk Review </w:t>
      </w:r>
      <w:r>
        <w:t>: The project team will review and update the risk management plan regularly to ensure that it remains relevant and effective.</w:t>
      </w:r>
    </w:p>
    <w:p w:rsidR="007777AA" w:rsidRDefault="007777AA" w:rsidP="007777AA">
      <w:pPr>
        <w:tabs>
          <w:tab w:val="left" w:pos="1503"/>
        </w:tabs>
      </w:pPr>
      <w:r>
        <w:t xml:space="preserve">3. Risk Monitoring </w:t>
      </w:r>
      <w:r>
        <w:t>: The project team will monitor and control risks throughout the project lifecycle.</w:t>
      </w:r>
    </w:p>
    <w:p w:rsidR="007777AA" w:rsidRDefault="007777AA" w:rsidP="007777AA">
      <w:pPr>
        <w:tabs>
          <w:tab w:val="left" w:pos="1503"/>
        </w:tabs>
      </w:pPr>
      <w:r>
        <w:t xml:space="preserve">4. </w:t>
      </w:r>
      <w:r>
        <w:t>Ris</w:t>
      </w:r>
      <w:r>
        <w:t xml:space="preserve">k Reporting </w:t>
      </w:r>
      <w:r>
        <w:t>: The project team will report on risks to stakeholders, including project sponsors, customers, and end-users.</w:t>
      </w:r>
    </w:p>
    <w:p w:rsidR="007777AA" w:rsidRDefault="007777AA" w:rsidP="007777AA">
      <w:pPr>
        <w:tabs>
          <w:tab w:val="left" w:pos="1503"/>
        </w:tabs>
      </w:pPr>
    </w:p>
    <w:p w:rsidR="007777AA" w:rsidRDefault="007777AA" w:rsidP="007777AA">
      <w:pPr>
        <w:tabs>
          <w:tab w:val="left" w:pos="1503"/>
        </w:tabs>
      </w:pPr>
      <w:r>
        <w:t>Risk Ma</w:t>
      </w:r>
      <w:r>
        <w:t>nagement Tools and Techniques</w:t>
      </w:r>
    </w:p>
    <w:p w:rsidR="007777AA" w:rsidRDefault="007777AA" w:rsidP="007777AA">
      <w:pPr>
        <w:tabs>
          <w:tab w:val="left" w:pos="1503"/>
        </w:tabs>
      </w:pPr>
      <w:r>
        <w:t>The ERTMS project will use the following risk m</w:t>
      </w:r>
      <w:r>
        <w:t>anagement tools and techniques:</w:t>
      </w:r>
    </w:p>
    <w:p w:rsidR="007777AA" w:rsidRDefault="007777AA" w:rsidP="007777AA">
      <w:pPr>
        <w:tabs>
          <w:tab w:val="left" w:pos="1503"/>
        </w:tabs>
      </w:pPr>
      <w:r>
        <w:t xml:space="preserve">1. </w:t>
      </w:r>
      <w:r>
        <w:t>Risk</w:t>
      </w:r>
      <w:r>
        <w:t xml:space="preserve"> Matrix </w:t>
      </w:r>
      <w:r>
        <w:t>: A risk matrix is a table that helps to identify and categorize risks based on their likelihood and impact.</w:t>
      </w:r>
    </w:p>
    <w:p w:rsidR="007777AA" w:rsidRDefault="007777AA" w:rsidP="007777AA">
      <w:pPr>
        <w:tabs>
          <w:tab w:val="left" w:pos="1503"/>
        </w:tabs>
      </w:pPr>
      <w:r>
        <w:t xml:space="preserve">2. SWOT Analysis </w:t>
      </w:r>
      <w:r>
        <w:t>: A SWOT analysis is a tool that helps to identify strengths, weaknesses, opportunities, and threats related to the project.</w:t>
      </w:r>
    </w:p>
    <w:p w:rsidR="007777AA" w:rsidRDefault="007777AA" w:rsidP="007777AA">
      <w:pPr>
        <w:tabs>
          <w:tab w:val="left" w:pos="1503"/>
        </w:tabs>
      </w:pPr>
      <w:r>
        <w:t xml:space="preserve">3. Decision Trees </w:t>
      </w:r>
      <w:r>
        <w:t>: A decision tree is a visual tool that helps to identify potential outcomes and make decisions.</w:t>
      </w:r>
    </w:p>
    <w:p w:rsidR="007777AA" w:rsidRDefault="007777AA" w:rsidP="007777AA">
      <w:pPr>
        <w:tabs>
          <w:tab w:val="left" w:pos="1503"/>
        </w:tabs>
      </w:pPr>
      <w:r>
        <w:t xml:space="preserve">4. </w:t>
      </w:r>
      <w:r>
        <w:t>Sensitivity</w:t>
      </w:r>
      <w:r>
        <w:t xml:space="preserve"> Analysis </w:t>
      </w:r>
      <w:r>
        <w:t>: Sensitivity analysis is a tool that helps to identify how changes in assumptions or variables affect the project.</w:t>
      </w: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r>
        <w:t>Risk Management Metrics</w:t>
      </w:r>
    </w:p>
    <w:p w:rsidR="007777AA" w:rsidRDefault="007777AA" w:rsidP="007777AA">
      <w:pPr>
        <w:tabs>
          <w:tab w:val="left" w:pos="1503"/>
        </w:tabs>
      </w:pPr>
      <w:r>
        <w:t>The ERTMS project will use the following risk management metrics to measure the ef</w:t>
      </w:r>
      <w:r>
        <w:t>fectiveness of risk management:</w:t>
      </w:r>
    </w:p>
    <w:p w:rsidR="007777AA" w:rsidRDefault="007777AA" w:rsidP="007777AA">
      <w:pPr>
        <w:tabs>
          <w:tab w:val="left" w:pos="1503"/>
        </w:tabs>
      </w:pPr>
      <w:r>
        <w:t xml:space="preserve">1. Risk Exposure </w:t>
      </w:r>
      <w:r>
        <w:t>: The level of exposure to potential risks.</w:t>
      </w:r>
    </w:p>
    <w:p w:rsidR="007777AA" w:rsidRDefault="007777AA" w:rsidP="007777AA">
      <w:pPr>
        <w:tabs>
          <w:tab w:val="left" w:pos="1503"/>
        </w:tabs>
      </w:pPr>
      <w:r>
        <w:t xml:space="preserve">2. </w:t>
      </w:r>
      <w:r>
        <w:t xml:space="preserve">Risk Mitigation Effectiveness </w:t>
      </w:r>
      <w:r>
        <w:t>: The effectiveness of mitigation strategies in reducing the impact of risks.</w:t>
      </w:r>
    </w:p>
    <w:p w:rsidR="007777AA" w:rsidRDefault="007777AA" w:rsidP="007777AA">
      <w:pPr>
        <w:tabs>
          <w:tab w:val="left" w:pos="1503"/>
        </w:tabs>
      </w:pPr>
      <w:r>
        <w:t>3. Risk Contingency Planning</w:t>
      </w:r>
      <w:r>
        <w:t xml:space="preserve"> : </w:t>
      </w:r>
      <w:r>
        <w:t>The level of contingency planning in place to address unexpected risks.</w:t>
      </w:r>
    </w:p>
    <w:p w:rsidR="007777AA" w:rsidRDefault="007777AA" w:rsidP="007777AA">
      <w:pPr>
        <w:tabs>
          <w:tab w:val="left" w:pos="1503"/>
        </w:tabs>
      </w:pPr>
      <w:r>
        <w:t xml:space="preserve">4. Risk Reporting </w:t>
      </w:r>
      <w:r>
        <w:t>: The level of reporting on risks to stakeholders.</w:t>
      </w:r>
    </w:p>
    <w:p w:rsidR="007777AA" w:rsidRDefault="007777AA" w:rsidP="007777AA">
      <w:pPr>
        <w:tabs>
          <w:tab w:val="left" w:pos="1503"/>
        </w:tabs>
      </w:pPr>
    </w:p>
    <w:p w:rsidR="007777AA" w:rsidRDefault="007777AA" w:rsidP="007777AA">
      <w:pPr>
        <w:tabs>
          <w:tab w:val="left" w:pos="1503"/>
        </w:tabs>
      </w:pPr>
      <w:r>
        <w:t>By implementing a robust risk management plan, the ERTMS project can ensure that it is better prepared to manage and mitigate risks, which can help to reduce the likelihood of project failure and improve overall project success.</w:t>
      </w:r>
    </w:p>
    <w:p w:rsidR="007777AA" w:rsidRDefault="007777AA" w:rsidP="007777AA">
      <w:pPr>
        <w:tabs>
          <w:tab w:val="left" w:pos="1503"/>
        </w:tabs>
      </w:pPr>
    </w:p>
    <w:p w:rsidR="007777AA" w:rsidRDefault="007777AA" w:rsidP="007777AA">
      <w:pPr>
        <w:tabs>
          <w:tab w:val="left" w:pos="1503"/>
        </w:tabs>
      </w:pPr>
    </w:p>
    <w:p w:rsidR="007777AA" w:rsidRDefault="007777AA" w:rsidP="007777AA">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r>
        <w:t xml:space="preserve"> </w:t>
      </w:r>
    </w:p>
    <w:p w:rsidR="00061135" w:rsidRDefault="00061135" w:rsidP="00061135">
      <w:pPr>
        <w:tabs>
          <w:tab w:val="left" w:pos="1503"/>
        </w:tabs>
      </w:pPr>
      <w:r>
        <w:t>Procurement Management Knowledge Area for the ETHIO RELIGIOUS TRAVEL MAN</w:t>
      </w:r>
      <w:r>
        <w:t>AGEMENT SYSTEM (ERTMS) project:</w:t>
      </w:r>
    </w:p>
    <w:p w:rsidR="00061135" w:rsidRDefault="00061135" w:rsidP="00061135">
      <w:pPr>
        <w:tabs>
          <w:tab w:val="left" w:pos="1503"/>
        </w:tabs>
      </w:pPr>
      <w:r>
        <w:t>Procurement Management Plan</w:t>
      </w:r>
    </w:p>
    <w:p w:rsidR="00061135" w:rsidRDefault="00061135" w:rsidP="00061135">
      <w:pPr>
        <w:tabs>
          <w:tab w:val="left" w:pos="1503"/>
        </w:tabs>
      </w:pPr>
      <w:r>
        <w:t>The ERTMS project will develop a procurement management plan that outlines the processes and procedures for acquiring goods, services, and construction-related materials. The plan will include:</w:t>
      </w:r>
    </w:p>
    <w:p w:rsidR="00061135" w:rsidRDefault="00061135" w:rsidP="00061135">
      <w:pPr>
        <w:tabs>
          <w:tab w:val="left" w:pos="1503"/>
        </w:tabs>
      </w:pPr>
    </w:p>
    <w:p w:rsidR="00061135" w:rsidRDefault="00061135" w:rsidP="00061135">
      <w:pPr>
        <w:tabs>
          <w:tab w:val="left" w:pos="1503"/>
        </w:tabs>
      </w:pPr>
      <w:r>
        <w:t xml:space="preserve">1. Procurement Objectives </w:t>
      </w:r>
      <w:r>
        <w:t>: The project will define its procurement objectives, including the types of goods, services, and materials required, the timing of procurement, and the budget for procurement.</w:t>
      </w:r>
    </w:p>
    <w:p w:rsidR="00061135" w:rsidRDefault="00061135" w:rsidP="00061135">
      <w:pPr>
        <w:tabs>
          <w:tab w:val="left" w:pos="1503"/>
        </w:tabs>
      </w:pPr>
      <w:r>
        <w:lastRenderedPageBreak/>
        <w:t xml:space="preserve">2. Procurement Process </w:t>
      </w:r>
      <w:r>
        <w:t>: The project will outline the procurement process, including:</w:t>
      </w:r>
    </w:p>
    <w:p w:rsidR="00061135" w:rsidRDefault="00061135" w:rsidP="00061135">
      <w:pPr>
        <w:tabs>
          <w:tab w:val="left" w:pos="1503"/>
        </w:tabs>
      </w:pPr>
      <w:r>
        <w:t xml:space="preserve"> Pre-qualification of suppliers</w:t>
      </w:r>
    </w:p>
    <w:p w:rsidR="00061135" w:rsidRDefault="00061135" w:rsidP="00061135">
      <w:pPr>
        <w:tabs>
          <w:tab w:val="left" w:pos="1503"/>
        </w:tabs>
      </w:pPr>
      <w:r>
        <w:t>Request for Quotation (RFQ)</w:t>
      </w:r>
    </w:p>
    <w:p w:rsidR="00061135" w:rsidRDefault="00061135" w:rsidP="00061135">
      <w:pPr>
        <w:tabs>
          <w:tab w:val="left" w:pos="1503"/>
        </w:tabs>
      </w:pPr>
      <w:r>
        <w:t>Request for Proposal (RFP)</w:t>
      </w:r>
    </w:p>
    <w:p w:rsidR="00061135" w:rsidRDefault="00061135" w:rsidP="00061135">
      <w:pPr>
        <w:tabs>
          <w:tab w:val="left" w:pos="1503"/>
        </w:tabs>
      </w:pPr>
      <w:r>
        <w:t xml:space="preserve"> Bid evaluation and selection</w:t>
      </w:r>
    </w:p>
    <w:p w:rsidR="00061135" w:rsidRDefault="00061135" w:rsidP="00061135">
      <w:pPr>
        <w:tabs>
          <w:tab w:val="left" w:pos="1503"/>
        </w:tabs>
      </w:pPr>
      <w:r>
        <w:t xml:space="preserve"> Contract award and administration</w:t>
      </w:r>
    </w:p>
    <w:p w:rsidR="00061135" w:rsidRDefault="00061135" w:rsidP="00061135">
      <w:pPr>
        <w:tabs>
          <w:tab w:val="left" w:pos="1503"/>
        </w:tabs>
      </w:pPr>
      <w:r>
        <w:t xml:space="preserve">3. Procurement Categories </w:t>
      </w:r>
      <w:r>
        <w:t>: The project will identify the procurement categories, including:</w:t>
      </w:r>
    </w:p>
    <w:p w:rsidR="00061135" w:rsidRDefault="00061135" w:rsidP="00061135">
      <w:pPr>
        <w:tabs>
          <w:tab w:val="left" w:pos="1503"/>
        </w:tabs>
      </w:pPr>
      <w:r>
        <w:t xml:space="preserve"> Goods: equipment, software, and other tangible items</w:t>
      </w:r>
    </w:p>
    <w:p w:rsidR="00061135" w:rsidRDefault="00061135" w:rsidP="00061135">
      <w:pPr>
        <w:tabs>
          <w:tab w:val="left" w:pos="1503"/>
        </w:tabs>
      </w:pPr>
      <w:r>
        <w:t xml:space="preserve"> Services: labor, consulting, and other intangible services</w:t>
      </w:r>
    </w:p>
    <w:p w:rsidR="00061135" w:rsidRDefault="00061135" w:rsidP="00061135">
      <w:pPr>
        <w:tabs>
          <w:tab w:val="left" w:pos="1503"/>
        </w:tabs>
      </w:pPr>
      <w:r>
        <w:t xml:space="preserve"> Construction: materials, labor, and equipment for construction-related activities</w:t>
      </w:r>
    </w:p>
    <w:p w:rsidR="00061135" w:rsidRDefault="00061135" w:rsidP="00061135">
      <w:pPr>
        <w:tabs>
          <w:tab w:val="left" w:pos="1503"/>
        </w:tabs>
      </w:pPr>
      <w:r>
        <w:t xml:space="preserve">4. Supplier Selection </w:t>
      </w:r>
      <w:r>
        <w:t>: The project will develop a supplier selection process that includes:</w:t>
      </w:r>
    </w:p>
    <w:p w:rsidR="00061135" w:rsidRDefault="00061135" w:rsidP="00061135">
      <w:pPr>
        <w:tabs>
          <w:tab w:val="left" w:pos="1503"/>
        </w:tabs>
      </w:pPr>
      <w:r>
        <w:t xml:space="preserve"> Supplier evaluation criteria</w:t>
      </w:r>
    </w:p>
    <w:p w:rsidR="00061135" w:rsidRDefault="00061135" w:rsidP="00061135">
      <w:pPr>
        <w:tabs>
          <w:tab w:val="left" w:pos="1503"/>
        </w:tabs>
      </w:pPr>
      <w:r>
        <w:t xml:space="preserve"> Supplier evaluation and selection</w:t>
      </w:r>
    </w:p>
    <w:p w:rsidR="00061135" w:rsidRDefault="00061135" w:rsidP="00061135">
      <w:pPr>
        <w:tabs>
          <w:tab w:val="left" w:pos="1503"/>
        </w:tabs>
      </w:pPr>
      <w:r>
        <w:t xml:space="preserve"> Contract negotiation and administration</w:t>
      </w:r>
    </w:p>
    <w:p w:rsidR="00061135" w:rsidRDefault="00061135" w:rsidP="00061135">
      <w:pPr>
        <w:tabs>
          <w:tab w:val="left" w:pos="1503"/>
        </w:tabs>
      </w:pPr>
    </w:p>
    <w:p w:rsidR="00061135" w:rsidRDefault="00061135" w:rsidP="00061135">
      <w:pPr>
        <w:tabs>
          <w:tab w:val="left" w:pos="1503"/>
        </w:tabs>
      </w:pPr>
      <w:r>
        <w:t>Proc</w:t>
      </w:r>
      <w:r>
        <w:t>urement Management Activities</w:t>
      </w:r>
    </w:p>
    <w:p w:rsidR="00061135" w:rsidRDefault="00061135" w:rsidP="00061135">
      <w:pPr>
        <w:tabs>
          <w:tab w:val="left" w:pos="1503"/>
        </w:tabs>
      </w:pPr>
      <w:r>
        <w:t>The ERTMS project will conduct the following pro</w:t>
      </w:r>
      <w:r>
        <w:t>curement management activities:</w:t>
      </w:r>
    </w:p>
    <w:p w:rsidR="00061135" w:rsidRDefault="00061135" w:rsidP="00061135">
      <w:pPr>
        <w:tabs>
          <w:tab w:val="left" w:pos="1503"/>
        </w:tabs>
      </w:pPr>
      <w:r>
        <w:t xml:space="preserve">1. Procurement Planning </w:t>
      </w:r>
      <w:r>
        <w:t>: The project team will develop a procurement plan that outlines the procurement strategy, timelines, and budget.</w:t>
      </w:r>
    </w:p>
    <w:p w:rsidR="00061135" w:rsidRDefault="00061135" w:rsidP="00061135">
      <w:pPr>
        <w:tabs>
          <w:tab w:val="left" w:pos="1503"/>
        </w:tabs>
      </w:pPr>
      <w:r>
        <w:t xml:space="preserve">2. Procurement Execution </w:t>
      </w:r>
      <w:r>
        <w:t>: The project team will execute the procurement plan, including pre-qualification of suppliers, RFQ/RFP, bid evaluation, and contract award.</w:t>
      </w:r>
    </w:p>
    <w:p w:rsidR="00061135" w:rsidRDefault="00061135" w:rsidP="00061135">
      <w:pPr>
        <w:tabs>
          <w:tab w:val="left" w:pos="1503"/>
        </w:tabs>
      </w:pPr>
      <w:r>
        <w:t xml:space="preserve">3.Procurement Monitoring </w:t>
      </w:r>
      <w:r>
        <w:t>: The project team will monitor the procurement process to ensure that it is proceeding according to plan.</w:t>
      </w:r>
    </w:p>
    <w:p w:rsidR="00061135" w:rsidRDefault="00061135" w:rsidP="00061135">
      <w:pPr>
        <w:tabs>
          <w:tab w:val="left" w:pos="1503"/>
        </w:tabs>
      </w:pPr>
      <w:r>
        <w:t xml:space="preserve">4. Procurement Control </w:t>
      </w:r>
      <w:r>
        <w:t>: The project team will control the procurement process to ensure that it is within budget and meets the project's requirements.</w:t>
      </w: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r>
        <w:lastRenderedPageBreak/>
        <w:t>Procurement Manage</w:t>
      </w:r>
      <w:r>
        <w:t>ment Tools and Techniques</w:t>
      </w:r>
    </w:p>
    <w:p w:rsidR="00061135" w:rsidRDefault="00061135" w:rsidP="00061135">
      <w:pPr>
        <w:tabs>
          <w:tab w:val="left" w:pos="1503"/>
        </w:tabs>
      </w:pPr>
      <w:r>
        <w:t>The ERTMS project will use the following procurement m</w:t>
      </w:r>
      <w:r>
        <w:t>anagement tools and techniques:</w:t>
      </w:r>
    </w:p>
    <w:p w:rsidR="00061135" w:rsidRDefault="00061135" w:rsidP="00061135">
      <w:pPr>
        <w:tabs>
          <w:tab w:val="left" w:pos="1503"/>
        </w:tabs>
      </w:pPr>
      <w:r>
        <w:t xml:space="preserve">1. Bid Evaluation Matrix </w:t>
      </w:r>
      <w:r>
        <w:t>: A matrix that evaluates bids based on criteria such as price, quality, and delivery time.</w:t>
      </w:r>
    </w:p>
    <w:p w:rsidR="00061135" w:rsidRDefault="00061135" w:rsidP="00061135">
      <w:pPr>
        <w:tabs>
          <w:tab w:val="left" w:pos="1503"/>
        </w:tabs>
      </w:pPr>
      <w:r>
        <w:t xml:space="preserve">2. </w:t>
      </w:r>
      <w:r>
        <w:t>Supplier Select</w:t>
      </w:r>
      <w:r>
        <w:t>ion Criteria</w:t>
      </w:r>
      <w:r>
        <w:t>: Criteria used to evaluate suppliers, including factors such as reputation, experience, and financial stability.</w:t>
      </w:r>
    </w:p>
    <w:p w:rsidR="00061135" w:rsidRDefault="00061135" w:rsidP="00061135">
      <w:pPr>
        <w:tabs>
          <w:tab w:val="left" w:pos="1503"/>
        </w:tabs>
      </w:pPr>
      <w:r>
        <w:t xml:space="preserve">3. Contract Administration </w:t>
      </w:r>
      <w:r>
        <w:t>: A process for administering contracts, including payment terms, performance monitoring, and dispute resolution.</w:t>
      </w:r>
    </w:p>
    <w:p w:rsidR="00061135" w:rsidRDefault="00061135" w:rsidP="00061135">
      <w:pPr>
        <w:tabs>
          <w:tab w:val="left" w:pos="1503"/>
        </w:tabs>
      </w:pPr>
      <w:r>
        <w:t xml:space="preserve">4. Request for Quotation (RFQ) </w:t>
      </w:r>
      <w:r>
        <w:t>: A process for requesting quotes from suppliers.</w:t>
      </w:r>
    </w:p>
    <w:p w:rsidR="00061135" w:rsidRDefault="00061135" w:rsidP="00061135">
      <w:pPr>
        <w:tabs>
          <w:tab w:val="left" w:pos="1503"/>
        </w:tabs>
      </w:pPr>
    </w:p>
    <w:p w:rsidR="00061135" w:rsidRDefault="00061135" w:rsidP="00061135">
      <w:pPr>
        <w:tabs>
          <w:tab w:val="left" w:pos="1503"/>
        </w:tabs>
      </w:pPr>
      <w:r>
        <w:t>P</w:t>
      </w:r>
      <w:r>
        <w:t>rocurement Management Metrics</w:t>
      </w:r>
    </w:p>
    <w:p w:rsidR="00061135" w:rsidRDefault="00061135" w:rsidP="00061135">
      <w:pPr>
        <w:tabs>
          <w:tab w:val="left" w:pos="1503"/>
        </w:tabs>
      </w:pPr>
      <w:r>
        <w:t>The ERTMS project will use the following procurement management metrics to measure the effectiveness of procurement man</w:t>
      </w:r>
      <w:r>
        <w:t>agement:</w:t>
      </w:r>
    </w:p>
    <w:p w:rsidR="00061135" w:rsidRDefault="00061135" w:rsidP="00061135">
      <w:pPr>
        <w:tabs>
          <w:tab w:val="left" w:pos="1503"/>
        </w:tabs>
      </w:pPr>
      <w:r>
        <w:t>1. Total Cost of Ownership</w:t>
      </w:r>
      <w:r>
        <w:t>: The total cost of ownership of goods and services, including purchase price, maintenance costs, and disposal costs.</w:t>
      </w:r>
    </w:p>
    <w:p w:rsidR="00061135" w:rsidRDefault="00061135" w:rsidP="00061135">
      <w:pPr>
        <w:tabs>
          <w:tab w:val="left" w:pos="1503"/>
        </w:tabs>
      </w:pPr>
      <w:r>
        <w:t xml:space="preserve">2. </w:t>
      </w:r>
      <w:r>
        <w:t>Supplier Performance</w:t>
      </w:r>
      <w:r>
        <w:t xml:space="preserve"> :</w:t>
      </w:r>
      <w:r>
        <w:t>The performance of suppliers in terms of quality, delivery time, and cost.</w:t>
      </w:r>
    </w:p>
    <w:p w:rsidR="00061135" w:rsidRDefault="00061135" w:rsidP="00061135">
      <w:pPr>
        <w:tabs>
          <w:tab w:val="left" w:pos="1503"/>
        </w:tabs>
      </w:pPr>
      <w:r>
        <w:t xml:space="preserve">3. Procurement Cycle Time </w:t>
      </w:r>
      <w:r>
        <w:t>: The time it takes to complete the procurement process from request to delivery.</w:t>
      </w:r>
    </w:p>
    <w:p w:rsidR="00061135" w:rsidRDefault="00061135" w:rsidP="00061135">
      <w:pPr>
        <w:tabs>
          <w:tab w:val="left" w:pos="1503"/>
        </w:tabs>
      </w:pPr>
      <w:r>
        <w:t xml:space="preserve">4. Procurement Cost </w:t>
      </w:r>
      <w:r>
        <w:t>: The cost of procurement activities, including administrative costs and fees.</w:t>
      </w:r>
    </w:p>
    <w:p w:rsidR="00061135" w:rsidRDefault="00061135" w:rsidP="00061135">
      <w:pPr>
        <w:tabs>
          <w:tab w:val="left" w:pos="1503"/>
        </w:tabs>
      </w:pPr>
    </w:p>
    <w:p w:rsidR="00061135" w:rsidRDefault="00061135" w:rsidP="00061135">
      <w:pPr>
        <w:tabs>
          <w:tab w:val="left" w:pos="1503"/>
        </w:tabs>
      </w:pPr>
      <w:r>
        <w:t>By implementing a robust procurement management plan, the ERTMS project can ensure that it is able to acquire the goods, services, and materials needed to deliver the project successfully.</w:t>
      </w: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7777AA" w:rsidRDefault="007777AA" w:rsidP="007777AA">
      <w:pPr>
        <w:tabs>
          <w:tab w:val="left" w:pos="1503"/>
        </w:tabs>
      </w:pPr>
    </w:p>
    <w:p w:rsidR="00061135" w:rsidRDefault="00061135" w:rsidP="007777AA">
      <w:pPr>
        <w:tabs>
          <w:tab w:val="left" w:pos="1503"/>
        </w:tabs>
      </w:pPr>
    </w:p>
    <w:p w:rsidR="00061135" w:rsidRDefault="00061135" w:rsidP="007777AA">
      <w:pPr>
        <w:tabs>
          <w:tab w:val="left" w:pos="1503"/>
        </w:tabs>
      </w:pPr>
    </w:p>
    <w:p w:rsidR="00061135" w:rsidRDefault="00061135" w:rsidP="007777AA">
      <w:pPr>
        <w:tabs>
          <w:tab w:val="left" w:pos="1503"/>
        </w:tabs>
      </w:pPr>
    </w:p>
    <w:p w:rsidR="00061135" w:rsidRDefault="00061135" w:rsidP="00061135">
      <w:pPr>
        <w:tabs>
          <w:tab w:val="left" w:pos="1503"/>
        </w:tabs>
      </w:pPr>
    </w:p>
    <w:p w:rsidR="00061135" w:rsidRDefault="00061135" w:rsidP="00061135">
      <w:pPr>
        <w:tabs>
          <w:tab w:val="left" w:pos="1503"/>
        </w:tabs>
      </w:pPr>
      <w:r>
        <w:t>Stakeholder Management Knowledge Area for the ETHIO RELIGIOUS TRAVEL MANAGEMENT SYSTEM (ERTMS) project:</w:t>
      </w:r>
    </w:p>
    <w:p w:rsidR="00061135" w:rsidRDefault="00061135" w:rsidP="00061135">
      <w:pPr>
        <w:tabs>
          <w:tab w:val="left" w:pos="1503"/>
        </w:tabs>
      </w:pPr>
    </w:p>
    <w:p w:rsidR="00061135" w:rsidRDefault="00061135" w:rsidP="00061135">
      <w:pPr>
        <w:tabs>
          <w:tab w:val="left" w:pos="1503"/>
        </w:tabs>
      </w:pPr>
      <w:r>
        <w:t>Stakeholder Management Plan</w:t>
      </w:r>
    </w:p>
    <w:p w:rsidR="00061135" w:rsidRDefault="00061135" w:rsidP="00061135">
      <w:pPr>
        <w:tabs>
          <w:tab w:val="left" w:pos="1503"/>
        </w:tabs>
      </w:pPr>
      <w:r>
        <w:t>The ERTMS project will develop a stakeholder management plan that outlines the processes and procedures for identifying, analyzing, and engaging with stakeholders. The plan will include:</w:t>
      </w:r>
    </w:p>
    <w:p w:rsidR="00061135" w:rsidRDefault="00061135" w:rsidP="00061135">
      <w:pPr>
        <w:tabs>
          <w:tab w:val="left" w:pos="1503"/>
        </w:tabs>
      </w:pPr>
    </w:p>
    <w:p w:rsidR="00061135" w:rsidRDefault="00061135" w:rsidP="00061135">
      <w:pPr>
        <w:tabs>
          <w:tab w:val="left" w:pos="1503"/>
        </w:tabs>
      </w:pPr>
      <w:r>
        <w:t xml:space="preserve">1. Stakeholder Identification </w:t>
      </w:r>
      <w:r>
        <w:t>: The project will identify the stakeholders who are impacted by the project, including:</w:t>
      </w:r>
    </w:p>
    <w:p w:rsidR="00061135" w:rsidRDefault="00061135" w:rsidP="00061135">
      <w:pPr>
        <w:tabs>
          <w:tab w:val="left" w:pos="1503"/>
        </w:tabs>
      </w:pPr>
      <w:r>
        <w:t xml:space="preserve"> Project sponsors</w:t>
      </w:r>
    </w:p>
    <w:p w:rsidR="00061135" w:rsidRDefault="00061135" w:rsidP="00061135">
      <w:pPr>
        <w:tabs>
          <w:tab w:val="left" w:pos="1503"/>
        </w:tabs>
      </w:pPr>
      <w:r>
        <w:t xml:space="preserve"> Customers</w:t>
      </w:r>
    </w:p>
    <w:p w:rsidR="00061135" w:rsidRDefault="00061135" w:rsidP="00061135">
      <w:pPr>
        <w:tabs>
          <w:tab w:val="left" w:pos="1503"/>
        </w:tabs>
      </w:pPr>
      <w:r>
        <w:t>End-users</w:t>
      </w:r>
    </w:p>
    <w:p w:rsidR="00061135" w:rsidRDefault="00061135" w:rsidP="00061135">
      <w:pPr>
        <w:tabs>
          <w:tab w:val="left" w:pos="1503"/>
        </w:tabs>
      </w:pPr>
      <w:r>
        <w:t>Suppliers</w:t>
      </w:r>
    </w:p>
    <w:p w:rsidR="00061135" w:rsidRDefault="00061135" w:rsidP="00061135">
      <w:pPr>
        <w:tabs>
          <w:tab w:val="left" w:pos="1503"/>
        </w:tabs>
      </w:pPr>
      <w:r>
        <w:t>Partners</w:t>
      </w:r>
    </w:p>
    <w:p w:rsidR="00061135" w:rsidRDefault="00061135" w:rsidP="00061135">
      <w:pPr>
        <w:tabs>
          <w:tab w:val="left" w:pos="1503"/>
        </w:tabs>
      </w:pPr>
      <w:r>
        <w:t>Community members</w:t>
      </w:r>
    </w:p>
    <w:p w:rsidR="00061135" w:rsidRDefault="00061135" w:rsidP="00061135">
      <w:pPr>
        <w:tabs>
          <w:tab w:val="left" w:pos="1503"/>
        </w:tabs>
      </w:pPr>
      <w:r>
        <w:t xml:space="preserve">2. </w:t>
      </w:r>
      <w:r>
        <w:t>Stakeholder Analy</w:t>
      </w:r>
      <w:r>
        <w:t xml:space="preserve">sis </w:t>
      </w:r>
      <w:r>
        <w:t>: The project will analyze each stakeholder to determine their level of interest and influence, including:</w:t>
      </w:r>
    </w:p>
    <w:p w:rsidR="00061135" w:rsidRDefault="00061135" w:rsidP="00061135">
      <w:pPr>
        <w:tabs>
          <w:tab w:val="left" w:pos="1503"/>
        </w:tabs>
      </w:pPr>
      <w:r>
        <w:t xml:space="preserve"> Interest: The level of concern or interest each stakeholder has in the project's outcomes.</w:t>
      </w:r>
    </w:p>
    <w:p w:rsidR="00061135" w:rsidRDefault="00061135" w:rsidP="00061135">
      <w:pPr>
        <w:tabs>
          <w:tab w:val="left" w:pos="1503"/>
        </w:tabs>
      </w:pPr>
      <w:r>
        <w:t>Influence: The level of power or control each stakeholder has over the project's outcomes.</w:t>
      </w:r>
    </w:p>
    <w:p w:rsidR="00061135" w:rsidRDefault="00061135" w:rsidP="00061135">
      <w:pPr>
        <w:tabs>
          <w:tab w:val="left" w:pos="1503"/>
        </w:tabs>
      </w:pPr>
      <w:r>
        <w:t xml:space="preserve">3. Stakeholder Engagement </w:t>
      </w:r>
      <w:r>
        <w:t>: The project will develop a stakeholder engagement strategy that includes:</w:t>
      </w:r>
    </w:p>
    <w:p w:rsidR="00061135" w:rsidRDefault="00061135" w:rsidP="00061135">
      <w:pPr>
        <w:tabs>
          <w:tab w:val="left" w:pos="1503"/>
        </w:tabs>
      </w:pPr>
      <w:r>
        <w:t>Communication: The project will communicate with stakeholders through regular updates, meetings, and other forms of communication.</w:t>
      </w:r>
    </w:p>
    <w:p w:rsidR="00061135" w:rsidRDefault="00061135" w:rsidP="00061135">
      <w:pPr>
        <w:tabs>
          <w:tab w:val="left" w:pos="1503"/>
        </w:tabs>
      </w:pPr>
      <w:r>
        <w:t xml:space="preserve"> Involvement: The project will involve stakeholders in the decision-making process through mechanisms such as feedback sessions, workshops, and surveys.</w:t>
      </w:r>
    </w:p>
    <w:p w:rsidR="00061135" w:rsidRDefault="00061135" w:rsidP="00061135">
      <w:pPr>
        <w:tabs>
          <w:tab w:val="left" w:pos="1503"/>
        </w:tabs>
      </w:pPr>
      <w:r>
        <w:t>Collaboration: The project will collaborate with stakeholders to ensure that their needs and concerns are addressed.</w:t>
      </w:r>
    </w:p>
    <w:p w:rsidR="00061135" w:rsidRDefault="00061135" w:rsidP="00061135">
      <w:pPr>
        <w:tabs>
          <w:tab w:val="left" w:pos="1503"/>
        </w:tabs>
      </w:pPr>
    </w:p>
    <w:p w:rsidR="00061135" w:rsidRDefault="00061135" w:rsidP="00061135">
      <w:pPr>
        <w:tabs>
          <w:tab w:val="left" w:pos="1503"/>
        </w:tabs>
      </w:pPr>
      <w:r>
        <w:lastRenderedPageBreak/>
        <w:t xml:space="preserve">4. </w:t>
      </w:r>
      <w:r>
        <w:t>Sta</w:t>
      </w:r>
      <w:r>
        <w:t>keholder Management Activities</w:t>
      </w:r>
    </w:p>
    <w:p w:rsidR="00061135" w:rsidRDefault="00061135" w:rsidP="00061135">
      <w:pPr>
        <w:tabs>
          <w:tab w:val="left" w:pos="1503"/>
        </w:tabs>
      </w:pPr>
    </w:p>
    <w:p w:rsidR="00061135" w:rsidRDefault="00061135" w:rsidP="00061135">
      <w:pPr>
        <w:tabs>
          <w:tab w:val="left" w:pos="1503"/>
        </w:tabs>
      </w:pPr>
      <w:r>
        <w:t>The ERTMS project will conduct the following sta</w:t>
      </w:r>
      <w:r>
        <w:t>keholder management activities:</w:t>
      </w:r>
    </w:p>
    <w:p w:rsidR="00061135" w:rsidRDefault="00061135" w:rsidP="00061135">
      <w:pPr>
        <w:tabs>
          <w:tab w:val="left" w:pos="1503"/>
        </w:tabs>
      </w:pPr>
      <w:r>
        <w:t xml:space="preserve">1. </w:t>
      </w:r>
      <w:r>
        <w:t>Stakehold</w:t>
      </w:r>
      <w:r>
        <w:t xml:space="preserve">er Identification and Analysis </w:t>
      </w:r>
      <w:r>
        <w:t>: The project team will identify and analyze stakeholders to determine their level of interest and influence.</w:t>
      </w:r>
    </w:p>
    <w:p w:rsidR="00061135" w:rsidRDefault="00061135" w:rsidP="00061135">
      <w:pPr>
        <w:tabs>
          <w:tab w:val="left" w:pos="1503"/>
        </w:tabs>
      </w:pPr>
      <w:r>
        <w:t xml:space="preserve">2. </w:t>
      </w:r>
      <w:r>
        <w:t>Stakeholde</w:t>
      </w:r>
      <w:r>
        <w:t xml:space="preserve">r Engagement and Communication </w:t>
      </w:r>
      <w:r>
        <w:t>: The project team will engage with stakeholders through regular updates, meetings, and other forms of communication.</w:t>
      </w:r>
    </w:p>
    <w:p w:rsidR="00061135" w:rsidRDefault="00061135" w:rsidP="00061135">
      <w:pPr>
        <w:tabs>
          <w:tab w:val="left" w:pos="1503"/>
        </w:tabs>
      </w:pPr>
      <w:r>
        <w:t xml:space="preserve">3. </w:t>
      </w:r>
      <w:r>
        <w:t>Stakeholder Feedb</w:t>
      </w:r>
      <w:r>
        <w:t xml:space="preserve">ack and Feedback Loop </w:t>
      </w:r>
      <w:r>
        <w:t>: The project team will collect feedback from stakeholders and incorporate it into the project's decision-making process.</w:t>
      </w:r>
    </w:p>
    <w:p w:rsidR="00061135" w:rsidRDefault="00061135" w:rsidP="00061135">
      <w:pPr>
        <w:tabs>
          <w:tab w:val="left" w:pos="1503"/>
        </w:tabs>
      </w:pPr>
      <w:r>
        <w:t>4.</w:t>
      </w:r>
      <w:r>
        <w:t>St</w:t>
      </w:r>
      <w:r>
        <w:t xml:space="preserve">akeholder Management Reporting </w:t>
      </w:r>
      <w:r>
        <w:t>: The project team will report on stakeholder engagement and management activities to stakeholders.</w:t>
      </w:r>
    </w:p>
    <w:p w:rsidR="00061135" w:rsidRDefault="00061135" w:rsidP="00061135">
      <w:pPr>
        <w:tabs>
          <w:tab w:val="left" w:pos="1503"/>
        </w:tabs>
      </w:pPr>
    </w:p>
    <w:p w:rsidR="00061135" w:rsidRDefault="00061135" w:rsidP="00061135">
      <w:pPr>
        <w:tabs>
          <w:tab w:val="left" w:pos="1503"/>
        </w:tabs>
      </w:pPr>
      <w:r>
        <w:t>Stakeholder Ma</w:t>
      </w:r>
      <w:r>
        <w:t>nagement Tools and Techniques</w:t>
      </w:r>
    </w:p>
    <w:p w:rsidR="00061135" w:rsidRDefault="00061135" w:rsidP="00061135">
      <w:pPr>
        <w:tabs>
          <w:tab w:val="left" w:pos="1503"/>
        </w:tabs>
      </w:pPr>
      <w:r>
        <w:t>The ERTMS project will use the following stakeholder m</w:t>
      </w:r>
      <w:r>
        <w:t>anagement tools and techniques</w:t>
      </w:r>
    </w:p>
    <w:p w:rsidR="00061135" w:rsidRDefault="00061135" w:rsidP="00061135">
      <w:pPr>
        <w:tabs>
          <w:tab w:val="left" w:pos="1503"/>
        </w:tabs>
      </w:pPr>
      <w:r>
        <w:t>1. Stakeholder Map</w:t>
      </w:r>
      <w:r>
        <w:t>: A visual tool that maps stakeholders based on their level of interest and influence.</w:t>
      </w:r>
    </w:p>
    <w:p w:rsidR="00061135" w:rsidRDefault="00061135" w:rsidP="00061135">
      <w:pPr>
        <w:tabs>
          <w:tab w:val="left" w:pos="1503"/>
        </w:tabs>
      </w:pPr>
      <w:r>
        <w:t xml:space="preserve">2. Stakeholder Register: </w:t>
      </w:r>
      <w:r>
        <w:t>A register that captures information about each stakeholder, including their level of interest and influence.</w:t>
      </w:r>
    </w:p>
    <w:p w:rsidR="00061135" w:rsidRDefault="00061135" w:rsidP="00061135">
      <w:pPr>
        <w:tabs>
          <w:tab w:val="left" w:pos="1503"/>
        </w:tabs>
      </w:pPr>
      <w:r>
        <w:t xml:space="preserve">3. </w:t>
      </w:r>
      <w:r>
        <w:t>Communication Plan</w:t>
      </w:r>
      <w:r>
        <w:t>: A plan that outlines how stakeholders will be communicated with throughout the project lifecycle.</w:t>
      </w:r>
    </w:p>
    <w:p w:rsidR="00061135" w:rsidRDefault="00061135" w:rsidP="00061135">
      <w:pPr>
        <w:tabs>
          <w:tab w:val="left" w:pos="1503"/>
        </w:tabs>
      </w:pPr>
      <w:r>
        <w:t xml:space="preserve">4. Collaboration Framework </w:t>
      </w:r>
      <w:r>
        <w:t>: A framework that outlines how stakeholders will be involved in the decision-making process.</w:t>
      </w: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p>
    <w:p w:rsidR="00061135" w:rsidRDefault="00061135" w:rsidP="00061135">
      <w:pPr>
        <w:tabs>
          <w:tab w:val="left" w:pos="1503"/>
        </w:tabs>
      </w:pPr>
      <w:r>
        <w:t>S</w:t>
      </w:r>
      <w:r>
        <w:t>takeholder Management Metrics</w:t>
      </w:r>
    </w:p>
    <w:p w:rsidR="00061135" w:rsidRDefault="00061135" w:rsidP="00061135">
      <w:pPr>
        <w:tabs>
          <w:tab w:val="left" w:pos="1503"/>
        </w:tabs>
      </w:pPr>
      <w:r>
        <w:t>The ERTMS project will use the following stakeholder management metrics to measure the effectiveness of stakeholder management:</w:t>
      </w: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1. Stakeholder Satisfaction </w:t>
      </w:r>
      <w:r w:rsidRPr="00061135">
        <w:rPr>
          <w:rFonts w:ascii="Calibri" w:eastAsia="Calibri" w:hAnsi="Calibri"/>
        </w:rPr>
        <w:t>: The level of satisfaction among stakeholders with the project's engagement and communication efforts.</w:t>
      </w: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2. Stakeholder Engagement Index </w:t>
      </w:r>
      <w:r w:rsidRPr="00061135">
        <w:rPr>
          <w:rFonts w:ascii="Calibri" w:eastAsia="Calibri" w:hAnsi="Calibri"/>
        </w:rPr>
        <w:t>: An index that measures the level of engagement among stakeholders.</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3</w:t>
      </w:r>
      <w:r>
        <w:rPr>
          <w:rFonts w:ascii="Calibri" w:eastAsia="Calibri" w:hAnsi="Calibri"/>
        </w:rPr>
        <w:t xml:space="preserve">. Stakeholder Feedback Index </w:t>
      </w:r>
      <w:r w:rsidRPr="00061135">
        <w:rPr>
          <w:rFonts w:ascii="Calibri" w:eastAsia="Calibri" w:hAnsi="Calibri"/>
        </w:rPr>
        <w:t>: An index that measures the level of feedback from stakeholders.</w:t>
      </w: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4. </w:t>
      </w:r>
      <w:r w:rsidRPr="00061135">
        <w:rPr>
          <w:rFonts w:ascii="Calibri" w:eastAsia="Calibri" w:hAnsi="Calibri"/>
        </w:rPr>
        <w:t>Sta</w:t>
      </w:r>
      <w:r>
        <w:rPr>
          <w:rFonts w:ascii="Calibri" w:eastAsia="Calibri" w:hAnsi="Calibri"/>
        </w:rPr>
        <w:t xml:space="preserve">keholder Management Efficiency </w:t>
      </w:r>
      <w:r w:rsidRPr="00061135">
        <w:rPr>
          <w:rFonts w:ascii="Calibri" w:eastAsia="Calibri" w:hAnsi="Calibri"/>
        </w:rPr>
        <w:t>: A measure of the efficiency of stakeholder management activities.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By implementing a robust stakeholder management plan, the ERTMS project can ensure that it is able to identify, analyze, engage with, and manage stakeholders effectively, which can help to build trust, reduce risks, and improve overall project success.</w:t>
      </w:r>
    </w:p>
    <w:p w:rsidR="00061135" w:rsidRPr="00061135" w:rsidRDefault="00061135" w:rsidP="00061135">
      <w:pPr>
        <w:tabs>
          <w:tab w:val="left" w:pos="1503"/>
        </w:tabs>
        <w:spacing w:after="160" w:line="259" w:lineRule="auto"/>
        <w:rPr>
          <w:rFonts w:ascii="Calibri" w:eastAsia="Calibri" w:hAnsi="Calibri"/>
        </w:rPr>
      </w:pPr>
    </w:p>
    <w:p w:rsidR="00061135" w:rsidRDefault="00061135" w:rsidP="00061135">
      <w:pPr>
        <w:tabs>
          <w:tab w:val="left" w:pos="1503"/>
        </w:tabs>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The ETHIO RELIGIOUS TRAVEL MANAGEMENT SYSTEM (ERTMS) project is a software project that aims to develop a travel management system for religious travelers in Ethiopia. Here's a high-level overview of what the project might look like:</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 xml:space="preserve">Project </w:t>
      </w:r>
      <w:r>
        <w:rPr>
          <w:rFonts w:ascii="Calibri" w:eastAsia="Calibri" w:hAnsi="Calibri"/>
        </w:rPr>
        <w:t>Scope:</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The ERTMS project aims to develop a comprehensive travel management system for religious travelers in Ethiopia. The system will include the following features: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1. Travel Planning </w:t>
      </w:r>
      <w:r w:rsidRPr="00061135">
        <w:rPr>
          <w:rFonts w:ascii="Calibri" w:eastAsia="Calibri" w:hAnsi="Calibri"/>
        </w:rPr>
        <w:t>: The system will allow users to plan and book their travels, including flights, accommodations, and transportation.</w:t>
      </w: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2. Itinerary Management </w:t>
      </w:r>
      <w:r w:rsidRPr="00061135">
        <w:rPr>
          <w:rFonts w:ascii="Calibri" w:eastAsia="Calibri" w:hAnsi="Calibri"/>
        </w:rPr>
        <w:t>: The system will allow users to create and manage their itineraries, including scheduling and tracking of flights, accommodations, and transportation.</w:t>
      </w: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3. Travel Documents </w:t>
      </w:r>
      <w:r w:rsidRPr="00061135">
        <w:rPr>
          <w:rFonts w:ascii="Calibri" w:eastAsia="Calibri" w:hAnsi="Calibri"/>
        </w:rPr>
        <w:t>: The system will generate and manage travel documents, including passports, visas, and travel insurance.</w:t>
      </w:r>
    </w:p>
    <w:p w:rsidR="00061135" w:rsidRPr="00061135" w:rsidRDefault="00061135" w:rsidP="00061135">
      <w:pPr>
        <w:tabs>
          <w:tab w:val="left" w:pos="1503"/>
        </w:tabs>
        <w:spacing w:after="160" w:line="259" w:lineRule="auto"/>
        <w:rPr>
          <w:rFonts w:ascii="Calibri" w:eastAsia="Calibri" w:hAnsi="Calibri"/>
        </w:rPr>
      </w:pPr>
      <w:r>
        <w:rPr>
          <w:rFonts w:ascii="Calibri" w:eastAsia="Calibri" w:hAnsi="Calibri"/>
        </w:rPr>
        <w:t xml:space="preserve">4. Payment Processing </w:t>
      </w:r>
      <w:r w:rsidRPr="00061135">
        <w:rPr>
          <w:rFonts w:ascii="Calibri" w:eastAsia="Calibri" w:hAnsi="Calibri"/>
        </w:rPr>
        <w:t>: The system will allow users to pay for their travel arrangements and services.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lastRenderedPageBreak/>
        <w:t xml:space="preserve">5. Customer Support </w:t>
      </w:r>
      <w:r w:rsidR="00061135" w:rsidRPr="00061135">
        <w:rPr>
          <w:rFonts w:ascii="Calibri" w:eastAsia="Calibri" w:hAnsi="Calibri"/>
        </w:rPr>
        <w:t>: The system will provide customer support services, including ticketing, check-in, and baggage handling.</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6. Reporting and Analytics </w:t>
      </w:r>
      <w:r w:rsidR="00061135" w:rsidRPr="00061135">
        <w:rPr>
          <w:rFonts w:ascii="Calibri" w:eastAsia="Calibri" w:hAnsi="Calibri"/>
        </w:rPr>
        <w:t>: The system will provide real-time reporting and analytics on travel patterns, customer behavior, and market trends.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Technical Requiremen</w:t>
      </w:r>
      <w:r w:rsidR="008A47DB">
        <w:rPr>
          <w:rFonts w:ascii="Calibri" w:eastAsia="Calibri" w:hAnsi="Calibri"/>
        </w:rPr>
        <w:t>ts:</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The ERTMS project will require the following technical skills and tools: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1. </w:t>
      </w:r>
      <w:r w:rsidR="00061135" w:rsidRPr="00061135">
        <w:rPr>
          <w:rFonts w:ascii="Calibri" w:eastAsia="Calibri" w:hAnsi="Calibri"/>
        </w:rPr>
        <w:t>Progr</w:t>
      </w:r>
      <w:r>
        <w:rPr>
          <w:rFonts w:ascii="Calibri" w:eastAsia="Calibri" w:hAnsi="Calibri"/>
        </w:rPr>
        <w:t>amming Languages**: Java, php, ,html , Css</w:t>
      </w:r>
      <w:r w:rsidR="00061135" w:rsidRPr="00061135">
        <w:rPr>
          <w:rFonts w:ascii="Calibri" w:eastAsia="Calibri" w:hAnsi="Calibri"/>
        </w:rPr>
        <w:t>.</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2. Development Frameworks : </w:t>
      </w:r>
      <w:r w:rsidR="00061135" w:rsidRPr="00061135">
        <w:rPr>
          <w:rFonts w:ascii="Calibri" w:eastAsia="Calibri" w:hAnsi="Calibri"/>
        </w:rPr>
        <w:t>Django, or Laravel.</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3</w:t>
      </w:r>
      <w:r w:rsidR="008A47DB">
        <w:rPr>
          <w:rFonts w:ascii="Calibri" w:eastAsia="Calibri" w:hAnsi="Calibri"/>
        </w:rPr>
        <w:t xml:space="preserve">. Database Management System: MySQL </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4. Front-end Framework : React, Angular</w:t>
      </w:r>
      <w:r w:rsidR="00061135" w:rsidRPr="00061135">
        <w:rPr>
          <w:rFonts w:ascii="Calibri" w:eastAsia="Calibri" w:hAnsi="Calibri"/>
        </w:rPr>
        <w:t>.</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5. API Integration </w:t>
      </w:r>
      <w:r w:rsidR="00061135" w:rsidRPr="00061135">
        <w:rPr>
          <w:rFonts w:ascii="Calibri" w:eastAsia="Calibri" w:hAnsi="Calibri"/>
        </w:rPr>
        <w:t>: Integration with APIs for payment processing, travel document verification, and other services.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Functional Requirements:</w:t>
      </w:r>
      <w:r w:rsidRPr="00061135">
        <w:rPr>
          <w:rFonts w:ascii="Calibri" w:eastAsia="Calibri" w:hAnsi="Calibri"/>
        </w:rPr>
        <w:t xml:space="preserve"> </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The ERTMS project will require the following functional requirements: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1. User Authentication</w:t>
      </w:r>
      <w:r w:rsidR="00061135" w:rsidRPr="00061135">
        <w:rPr>
          <w:rFonts w:ascii="Calibri" w:eastAsia="Calibri" w:hAnsi="Calibri"/>
        </w:rPr>
        <w:t>: The system must be able to authenticate users and provide personalized experiences.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2. </w:t>
      </w:r>
      <w:r w:rsidR="00061135" w:rsidRPr="00061135">
        <w:rPr>
          <w:rFonts w:ascii="Calibri" w:eastAsia="Calibri" w:hAnsi="Calibri"/>
        </w:rPr>
        <w:t>Multi-Language Support</w:t>
      </w:r>
      <w:r>
        <w:rPr>
          <w:rFonts w:ascii="Calibri" w:eastAsia="Calibri" w:hAnsi="Calibri"/>
        </w:rPr>
        <w:t xml:space="preserve">: </w:t>
      </w:r>
      <w:r w:rsidR="00061135" w:rsidRPr="00061135">
        <w:rPr>
          <w:rFonts w:ascii="Calibri" w:eastAsia="Calibri" w:hAnsi="Calibri"/>
        </w:rPr>
        <w:t>The system must be able to support multiple languages, including Amharic and English.</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3. Secure Payment Processing </w:t>
      </w:r>
      <w:r w:rsidR="00061135" w:rsidRPr="00061135">
        <w:rPr>
          <w:rFonts w:ascii="Calibri" w:eastAsia="Calibri" w:hAnsi="Calibri"/>
        </w:rPr>
        <w:t>: The system must be able to process secure payments using credit cards, bank transfers, or other payment methods.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4. Travel Document Verification </w:t>
      </w:r>
      <w:r w:rsidR="00061135" w:rsidRPr="00061135">
        <w:rPr>
          <w:rFonts w:ascii="Calibri" w:eastAsia="Calibri" w:hAnsi="Calibri"/>
        </w:rPr>
        <w:t>: The system must be able to verify travel documents, including passports, visas, and travel insurance.</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5. Real-time Reporting </w:t>
      </w:r>
      <w:r w:rsidR="00061135" w:rsidRPr="00061135">
        <w:rPr>
          <w:rFonts w:ascii="Calibri" w:eastAsia="Calibri" w:hAnsi="Calibri"/>
        </w:rPr>
        <w:t>: The system must be able to provide real-time reporting and analytics on travel patterns, customer behavior, and market trends.</w:t>
      </w:r>
    </w:p>
    <w:p w:rsidR="00061135" w:rsidRDefault="00061135" w:rsidP="00061135">
      <w:pPr>
        <w:tabs>
          <w:tab w:val="left" w:pos="1503"/>
        </w:tabs>
        <w:spacing w:after="160" w:line="259" w:lineRule="auto"/>
        <w:rPr>
          <w:rFonts w:ascii="Calibri" w:eastAsia="Calibri" w:hAnsi="Calibri"/>
        </w:rPr>
      </w:pPr>
    </w:p>
    <w:p w:rsidR="008A47DB" w:rsidRDefault="008A47DB" w:rsidP="00061135">
      <w:pPr>
        <w:tabs>
          <w:tab w:val="left" w:pos="1503"/>
        </w:tabs>
        <w:spacing w:after="160" w:line="259" w:lineRule="auto"/>
        <w:rPr>
          <w:rFonts w:ascii="Calibri" w:eastAsia="Calibri" w:hAnsi="Calibri"/>
        </w:rPr>
      </w:pPr>
    </w:p>
    <w:p w:rsidR="008A47DB" w:rsidRDefault="008A47DB" w:rsidP="00061135">
      <w:pPr>
        <w:tabs>
          <w:tab w:val="left" w:pos="1503"/>
        </w:tabs>
        <w:spacing w:after="160" w:line="259" w:lineRule="auto"/>
        <w:rPr>
          <w:rFonts w:ascii="Calibri" w:eastAsia="Calibri" w:hAnsi="Calibri"/>
        </w:rPr>
      </w:pPr>
    </w:p>
    <w:p w:rsidR="008A47DB" w:rsidRDefault="008A47DB" w:rsidP="00061135">
      <w:pPr>
        <w:tabs>
          <w:tab w:val="left" w:pos="1503"/>
        </w:tabs>
        <w:spacing w:after="160" w:line="259" w:lineRule="auto"/>
        <w:rPr>
          <w:rFonts w:ascii="Calibri" w:eastAsia="Calibri" w:hAnsi="Calibri"/>
        </w:rPr>
      </w:pPr>
    </w:p>
    <w:p w:rsidR="008A47DB" w:rsidRPr="00061135" w:rsidRDefault="008A47DB" w:rsidP="00061135">
      <w:pPr>
        <w:tabs>
          <w:tab w:val="left" w:pos="1503"/>
        </w:tabs>
        <w:spacing w:after="160" w:line="259" w:lineRule="auto"/>
        <w:rPr>
          <w:rFonts w:ascii="Calibri" w:eastAsia="Calibri" w:hAnsi="Calibri"/>
        </w:rPr>
      </w:pP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lastRenderedPageBreak/>
        <w:t>Project Timeline:</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The ERTMS project is expected to take approxim</w:t>
      </w:r>
      <w:r w:rsidR="008A47DB">
        <w:rPr>
          <w:rFonts w:ascii="Calibri" w:eastAsia="Calibri" w:hAnsi="Calibri"/>
        </w:rPr>
        <w:t>ately 11</w:t>
      </w:r>
      <w:r w:rsidRPr="00061135">
        <w:rPr>
          <w:rFonts w:ascii="Calibri" w:eastAsia="Calibri" w:hAnsi="Calibri"/>
        </w:rPr>
        <w:t>-12 months to complete, depending on the complexity of the requirements and the resources available.</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Project Team :</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The ERTMS project will require a team of developers, testers, designers, and project managers with expertise in software development, travel management systems, and Ethiopian culture.</w:t>
      </w:r>
    </w:p>
    <w:p w:rsidR="00061135" w:rsidRPr="00061135" w:rsidRDefault="00061135" w:rsidP="00061135">
      <w:pPr>
        <w:tabs>
          <w:tab w:val="left" w:pos="1503"/>
        </w:tabs>
        <w:spacing w:after="160" w:line="259" w:lineRule="auto"/>
        <w:rPr>
          <w:rFonts w:ascii="Calibri" w:eastAsia="Calibri" w:hAnsi="Calibri"/>
        </w:rPr>
      </w:pPr>
    </w:p>
    <w:p w:rsid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This is a high-level overview of what the ETHIO RELIGIOUS TRAVEL MANAGEMENT SYSTEM (ERTMS) project might look like. The actual requirements and scope of the project may vary depending on the specific needs and goals of the stakeholders involved.</w:t>
      </w:r>
    </w:p>
    <w:p w:rsidR="008A47DB" w:rsidRPr="00061135" w:rsidRDefault="008A47DB"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If the selected software project, ETHIO RELIGIOUS TRAVEL MANAGEMENT SYSTEM (ERTMS), contradicts or does not confirm with the project knowledge areas, it may be necessary to revisit the project's scope, goals, and requirements to ensure that they align with the project's objectives.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Here are some potential software projects that could be considered as alternatives to ERTMS: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1. </w:t>
      </w:r>
      <w:r w:rsidR="00061135" w:rsidRPr="00061135">
        <w:rPr>
          <w:rFonts w:ascii="Calibri" w:eastAsia="Calibri" w:hAnsi="Calibri"/>
        </w:rPr>
        <w:t>Ethiopian Cultu</w:t>
      </w:r>
      <w:r>
        <w:rPr>
          <w:rFonts w:ascii="Calibri" w:eastAsia="Calibri" w:hAnsi="Calibri"/>
        </w:rPr>
        <w:t xml:space="preserve">ral Heritage Management System </w:t>
      </w:r>
      <w:r w:rsidR="00061135" w:rsidRPr="00061135">
        <w:rPr>
          <w:rFonts w:ascii="Calibri" w:eastAsia="Calibri" w:hAnsi="Calibri"/>
        </w:rPr>
        <w:t>: This project would focus on developing a system for managing and preserving Ethiopia's cultural heritage, including artifacts, historical sites, and traditional practices.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2. </w:t>
      </w:r>
      <w:r w:rsidR="00061135" w:rsidRPr="00061135">
        <w:rPr>
          <w:rFonts w:ascii="Calibri" w:eastAsia="Calibri" w:hAnsi="Calibri"/>
        </w:rPr>
        <w:t>Relig</w:t>
      </w:r>
      <w:r>
        <w:rPr>
          <w:rFonts w:ascii="Calibri" w:eastAsia="Calibri" w:hAnsi="Calibri"/>
        </w:rPr>
        <w:t xml:space="preserve">ious Tourism Management System </w:t>
      </w:r>
      <w:r w:rsidR="00061135" w:rsidRPr="00061135">
        <w:rPr>
          <w:rFonts w:ascii="Calibri" w:eastAsia="Calibri" w:hAnsi="Calibri"/>
        </w:rPr>
        <w:t>: This project would focus on developing a system for managing religious tourism in Ethiopia, including booking and planning tools, transportation management, and accommodation services.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3. </w:t>
      </w:r>
      <w:r w:rsidR="00061135" w:rsidRPr="00061135">
        <w:rPr>
          <w:rFonts w:ascii="Calibri" w:eastAsia="Calibri" w:hAnsi="Calibri"/>
        </w:rPr>
        <w:t>Ethiopi</w:t>
      </w:r>
      <w:r>
        <w:rPr>
          <w:rFonts w:ascii="Calibri" w:eastAsia="Calibri" w:hAnsi="Calibri"/>
        </w:rPr>
        <w:t xml:space="preserve">an Language Translation System </w:t>
      </w:r>
      <w:r w:rsidR="00061135" w:rsidRPr="00061135">
        <w:rPr>
          <w:rFonts w:ascii="Calibri" w:eastAsia="Calibri" w:hAnsi="Calibri"/>
        </w:rPr>
        <w:t>: This project would focus on developing a system for translating Amharic and other Ethiopian languages into other languages, including English, French, and Arabic.</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4. </w:t>
      </w:r>
      <w:r w:rsidR="00061135" w:rsidRPr="00061135">
        <w:rPr>
          <w:rFonts w:ascii="Calibri" w:eastAsia="Calibri" w:hAnsi="Calibri"/>
        </w:rPr>
        <w:t>Ethiopian T</w:t>
      </w:r>
      <w:r>
        <w:rPr>
          <w:rFonts w:ascii="Calibri" w:eastAsia="Calibri" w:hAnsi="Calibri"/>
        </w:rPr>
        <w:t xml:space="preserve">ravel Agency Management System </w:t>
      </w:r>
      <w:r w:rsidR="00061135" w:rsidRPr="00061135">
        <w:rPr>
          <w:rFonts w:ascii="Calibri" w:eastAsia="Calibri" w:hAnsi="Calibri"/>
        </w:rPr>
        <w:t>: This project would focus on developing a system for managing travel agencies in Ethiopia, including booking and planning tools, customer relationship management, and financial management.</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5. </w:t>
      </w:r>
      <w:r w:rsidR="00061135" w:rsidRPr="00061135">
        <w:rPr>
          <w:rFonts w:ascii="Calibri" w:eastAsia="Calibri" w:hAnsi="Calibri"/>
        </w:rPr>
        <w:t>Ethiop</w:t>
      </w:r>
      <w:r>
        <w:rPr>
          <w:rFonts w:ascii="Calibri" w:eastAsia="Calibri" w:hAnsi="Calibri"/>
        </w:rPr>
        <w:t xml:space="preserve">ian Government Services Portal </w:t>
      </w:r>
      <w:r w:rsidR="00061135" w:rsidRPr="00061135">
        <w:rPr>
          <w:rFonts w:ascii="Calibri" w:eastAsia="Calibri" w:hAnsi="Calibri"/>
        </w:rPr>
        <w:t>: This project would focus on developing a portal for providing government services to citizens in Ethiopia, including online applications, payment processing, and document verification.</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lastRenderedPageBreak/>
        <w:t>These alternative software projects may be more aligned with the project knowledge areas and could be more feasible to implement. However, it is essential to carefully consider the project's goals, objectives, and requirements before selecting a new software project.</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Here are some potential benefits of selectin</w:t>
      </w:r>
      <w:r w:rsidR="008A47DB">
        <w:rPr>
          <w:rFonts w:ascii="Calibri" w:eastAsia="Calibri" w:hAnsi="Calibri"/>
        </w:rPr>
        <w:t>g a different software project:</w:t>
      </w:r>
      <w:bookmarkStart w:id="0" w:name="_GoBack"/>
      <w:bookmarkEnd w:id="0"/>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1. </w:t>
      </w:r>
      <w:r w:rsidR="00061135" w:rsidRPr="00061135">
        <w:rPr>
          <w:rFonts w:ascii="Calibri" w:eastAsia="Calibri" w:hAnsi="Calibri"/>
        </w:rPr>
        <w:t>Alignment</w:t>
      </w:r>
      <w:r>
        <w:rPr>
          <w:rFonts w:ascii="Calibri" w:eastAsia="Calibri" w:hAnsi="Calibri"/>
        </w:rPr>
        <w:t xml:space="preserve"> with Project Knowledge Areas:</w:t>
      </w:r>
      <w:r w:rsidR="00061135" w:rsidRPr="00061135">
        <w:rPr>
          <w:rFonts w:ascii="Calibri" w:eastAsia="Calibri" w:hAnsi="Calibri"/>
        </w:rPr>
        <w:t xml:space="preserve"> The new project could be more aligned with the project knowledge areas, ensuring that the project is more feasible and manageable.</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2. Increased Feasibility</w:t>
      </w:r>
      <w:r w:rsidR="00061135" w:rsidRPr="00061135">
        <w:rPr>
          <w:rFonts w:ascii="Calibri" w:eastAsia="Calibri" w:hAnsi="Calibri"/>
        </w:rPr>
        <w:t>: The new project could be more feasible to implement, given the availability of resources and expertise.</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 xml:space="preserve">3. </w:t>
      </w:r>
      <w:r w:rsidR="00061135" w:rsidRPr="00061135">
        <w:rPr>
          <w:rFonts w:ascii="Calibri" w:eastAsia="Calibri" w:hAnsi="Calibri"/>
        </w:rPr>
        <w:t>Imp</w:t>
      </w:r>
      <w:r>
        <w:rPr>
          <w:rFonts w:ascii="Calibri" w:eastAsia="Calibri" w:hAnsi="Calibri"/>
        </w:rPr>
        <w:t>roved Stakeholder Satisfaction</w:t>
      </w:r>
      <w:r w:rsidR="00061135" w:rsidRPr="00061135">
        <w:rPr>
          <w:rFonts w:ascii="Calibri" w:eastAsia="Calibri" w:hAnsi="Calibri"/>
        </w:rPr>
        <w:t>: The new project could better meet the needs and expectations of stakeholders, leading to improved satisfaction and loyalty.</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4. Increased ROI</w:t>
      </w:r>
      <w:r w:rsidR="00061135" w:rsidRPr="00061135">
        <w:rPr>
          <w:rFonts w:ascii="Calibri" w:eastAsia="Calibri" w:hAnsi="Calibri"/>
        </w:rPr>
        <w:t>: The new project could provide a higher return on investment (ROI) compared to the original ERTMS project.</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However, it is essential to carefully consider the potential risks and challenges associated with selecting a new software project:</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1. Risk of Scope Creep</w:t>
      </w:r>
      <w:r w:rsidR="00061135" w:rsidRPr="00061135">
        <w:rPr>
          <w:rFonts w:ascii="Calibri" w:eastAsia="Calibri" w:hAnsi="Calibri"/>
        </w:rPr>
        <w:t>: The new project could lead to scope creep, which could result in delays and increased costs.</w:t>
      </w: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 xml:space="preserve">2. </w:t>
      </w:r>
      <w:r w:rsidR="008A47DB">
        <w:rPr>
          <w:rFonts w:ascii="Calibri" w:eastAsia="Calibri" w:hAnsi="Calibri"/>
        </w:rPr>
        <w:t>Risk of Resource Constraints</w:t>
      </w:r>
      <w:r w:rsidRPr="00061135">
        <w:rPr>
          <w:rFonts w:ascii="Calibri" w:eastAsia="Calibri" w:hAnsi="Calibri"/>
        </w:rPr>
        <w:t>: The new project could require additional resources, which could lead to constraints on existing projects.</w:t>
      </w:r>
    </w:p>
    <w:p w:rsidR="00061135" w:rsidRPr="00061135" w:rsidRDefault="008A47DB" w:rsidP="00061135">
      <w:pPr>
        <w:tabs>
          <w:tab w:val="left" w:pos="1503"/>
        </w:tabs>
        <w:spacing w:after="160" w:line="259" w:lineRule="auto"/>
        <w:rPr>
          <w:rFonts w:ascii="Calibri" w:eastAsia="Calibri" w:hAnsi="Calibri"/>
        </w:rPr>
      </w:pPr>
      <w:r>
        <w:rPr>
          <w:rFonts w:ascii="Calibri" w:eastAsia="Calibri" w:hAnsi="Calibri"/>
        </w:rPr>
        <w:t>3. Risk of Stakeholder Discontent</w:t>
      </w:r>
      <w:r w:rsidR="00061135" w:rsidRPr="00061135">
        <w:rPr>
          <w:rFonts w:ascii="Calibri" w:eastAsia="Calibri" w:hAnsi="Calibri"/>
        </w:rPr>
        <w:t>: The new project could lead to dissatisfaction among stakeholders who were initially interested in the ERTMS project.</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r w:rsidRPr="00061135">
        <w:rPr>
          <w:rFonts w:ascii="Calibri" w:eastAsia="Calibri" w:hAnsi="Calibri"/>
        </w:rPr>
        <w:t>In conclusion, if the selected software project contradicts or does not confirm with the project knowledge areas, it may be necessary to reconsider the project's scope, goals, and requirements.</w:t>
      </w:r>
    </w:p>
    <w:p w:rsidR="00061135" w:rsidRPr="00061135" w:rsidRDefault="00061135" w:rsidP="00061135">
      <w:pPr>
        <w:tabs>
          <w:tab w:val="left" w:pos="1503"/>
        </w:tabs>
        <w:spacing w:after="160" w:line="259" w:lineRule="auto"/>
        <w:rPr>
          <w:rFonts w:ascii="Calibri" w:eastAsia="Calibri" w:hAnsi="Calibri"/>
        </w:rPr>
      </w:pPr>
    </w:p>
    <w:p w:rsidR="00061135" w:rsidRPr="00061135" w:rsidRDefault="00061135" w:rsidP="00061135">
      <w:pPr>
        <w:tabs>
          <w:tab w:val="left" w:pos="1503"/>
        </w:tabs>
        <w:spacing w:after="160" w:line="259" w:lineRule="auto"/>
        <w:rPr>
          <w:rFonts w:ascii="Calibri" w:eastAsia="Calibri" w:hAnsi="Calibri"/>
        </w:rPr>
      </w:pPr>
    </w:p>
    <w:p w:rsidR="008759EC" w:rsidRPr="008759EC" w:rsidRDefault="008759EC" w:rsidP="00C4639F">
      <w:pPr>
        <w:tabs>
          <w:tab w:val="left" w:pos="390"/>
          <w:tab w:val="left" w:pos="8237"/>
        </w:tabs>
        <w:rPr>
          <w:sz w:val="24"/>
          <w:szCs w:val="24"/>
        </w:rPr>
      </w:pPr>
    </w:p>
    <w:sectPr w:rsidR="008759EC" w:rsidRPr="008759EC" w:rsidSect="00E77B5E">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9EC" w:rsidRDefault="008759EC" w:rsidP="00590471">
      <w:r>
        <w:separator/>
      </w:r>
    </w:p>
  </w:endnote>
  <w:endnote w:type="continuationSeparator" w:id="0">
    <w:p w:rsidR="008759EC" w:rsidRDefault="008759EC"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9EC" w:rsidRDefault="008759EC" w:rsidP="00590471">
      <w:r>
        <w:separator/>
      </w:r>
    </w:p>
  </w:footnote>
  <w:footnote w:type="continuationSeparator" w:id="0">
    <w:p w:rsidR="008759EC" w:rsidRDefault="008759EC"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9EC" w:rsidRDefault="008759EC" w:rsidP="00060042">
    <w:pPr>
      <w:pStyle w:val="BodyText"/>
    </w:pPr>
    <w:r>
      <w:rPr>
        <w:noProof/>
      </w:rPr>
      <mc:AlternateContent>
        <mc:Choice Requires="wpg">
          <w:drawing>
            <wp:anchor distT="0" distB="0" distL="114300" distR="114300" simplePos="0" relativeHeight="251657216" behindDoc="0" locked="0" layoutInCell="1" allowOverlap="1" wp14:anchorId="39916BD2" wp14:editId="0ECC2F31">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a:extLst/>
                        </wps:cNvPr>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0D095E2B" id="Group 2" o:spid="_x0000_s1026"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">
              <v:group id="Group 14" o:spid="_x0000_s1027" style="position:absolute;left:-152;top:4286;width:40639;height:38195" coordorigin="-152"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left:-152;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089;top:10001;width:59616;height:95497" coordorigin="-26762,-52836" coordsize="48790,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11.25pt;height:11.25pt" o:bullet="t">
        <v:imagedata r:id="rId1" o:title="mso1414"/>
      </v:shape>
    </w:pict>
  </w:numPicBullet>
  <w:abstractNum w:abstractNumId="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933DFB"/>
    <w:multiLevelType w:val="hybridMultilevel"/>
    <w:tmpl w:val="EEAA775C"/>
    <w:lvl w:ilvl="0" w:tplc="04090007">
      <w:start w:val="1"/>
      <w:numFmt w:val="bullet"/>
      <w:lvlText w:val=""/>
      <w:lvlPicBulletId w:val="0"/>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2">
    <w:nsid w:val="1E113C66"/>
    <w:multiLevelType w:val="hybridMultilevel"/>
    <w:tmpl w:val="4EDA6F4A"/>
    <w:lvl w:ilvl="0" w:tplc="04090007">
      <w:start w:val="1"/>
      <w:numFmt w:val="bullet"/>
      <w:lvlText w:val=""/>
      <w:lvlPicBulletId w:val="0"/>
      <w:lvlJc w:val="left"/>
      <w:pPr>
        <w:ind w:left="2268" w:hanging="360"/>
      </w:pPr>
      <w:rPr>
        <w:rFonts w:ascii="Symbol" w:hAnsi="Symbol" w:hint="default"/>
      </w:rPr>
    </w:lvl>
    <w:lvl w:ilvl="1" w:tplc="04090003" w:tentative="1">
      <w:start w:val="1"/>
      <w:numFmt w:val="bullet"/>
      <w:lvlText w:val="o"/>
      <w:lvlJc w:val="left"/>
      <w:pPr>
        <w:ind w:left="2988" w:hanging="360"/>
      </w:pPr>
      <w:rPr>
        <w:rFonts w:ascii="Courier New" w:hAnsi="Courier New" w:cs="Courier New" w:hint="default"/>
      </w:rPr>
    </w:lvl>
    <w:lvl w:ilvl="2" w:tplc="04090005" w:tentative="1">
      <w:start w:val="1"/>
      <w:numFmt w:val="bullet"/>
      <w:lvlText w:val=""/>
      <w:lvlJc w:val="left"/>
      <w:pPr>
        <w:ind w:left="3708" w:hanging="360"/>
      </w:pPr>
      <w:rPr>
        <w:rFonts w:ascii="Wingdings" w:hAnsi="Wingdings" w:hint="default"/>
      </w:rPr>
    </w:lvl>
    <w:lvl w:ilvl="3" w:tplc="04090001" w:tentative="1">
      <w:start w:val="1"/>
      <w:numFmt w:val="bullet"/>
      <w:lvlText w:val=""/>
      <w:lvlJc w:val="left"/>
      <w:pPr>
        <w:ind w:left="4428" w:hanging="360"/>
      </w:pPr>
      <w:rPr>
        <w:rFonts w:ascii="Symbol" w:hAnsi="Symbol" w:hint="default"/>
      </w:rPr>
    </w:lvl>
    <w:lvl w:ilvl="4" w:tplc="04090003" w:tentative="1">
      <w:start w:val="1"/>
      <w:numFmt w:val="bullet"/>
      <w:lvlText w:val="o"/>
      <w:lvlJc w:val="left"/>
      <w:pPr>
        <w:ind w:left="5148" w:hanging="360"/>
      </w:pPr>
      <w:rPr>
        <w:rFonts w:ascii="Courier New" w:hAnsi="Courier New" w:cs="Courier New" w:hint="default"/>
      </w:rPr>
    </w:lvl>
    <w:lvl w:ilvl="5" w:tplc="04090005" w:tentative="1">
      <w:start w:val="1"/>
      <w:numFmt w:val="bullet"/>
      <w:lvlText w:val=""/>
      <w:lvlJc w:val="left"/>
      <w:pPr>
        <w:ind w:left="5868" w:hanging="360"/>
      </w:pPr>
      <w:rPr>
        <w:rFonts w:ascii="Wingdings" w:hAnsi="Wingdings" w:hint="default"/>
      </w:rPr>
    </w:lvl>
    <w:lvl w:ilvl="6" w:tplc="04090001" w:tentative="1">
      <w:start w:val="1"/>
      <w:numFmt w:val="bullet"/>
      <w:lvlText w:val=""/>
      <w:lvlJc w:val="left"/>
      <w:pPr>
        <w:ind w:left="6588" w:hanging="360"/>
      </w:pPr>
      <w:rPr>
        <w:rFonts w:ascii="Symbol" w:hAnsi="Symbol" w:hint="default"/>
      </w:rPr>
    </w:lvl>
    <w:lvl w:ilvl="7" w:tplc="04090003" w:tentative="1">
      <w:start w:val="1"/>
      <w:numFmt w:val="bullet"/>
      <w:lvlText w:val="o"/>
      <w:lvlJc w:val="left"/>
      <w:pPr>
        <w:ind w:left="7308" w:hanging="360"/>
      </w:pPr>
      <w:rPr>
        <w:rFonts w:ascii="Courier New" w:hAnsi="Courier New" w:cs="Courier New" w:hint="default"/>
      </w:rPr>
    </w:lvl>
    <w:lvl w:ilvl="8" w:tplc="04090005" w:tentative="1">
      <w:start w:val="1"/>
      <w:numFmt w:val="bullet"/>
      <w:lvlText w:val=""/>
      <w:lvlJc w:val="left"/>
      <w:pPr>
        <w:ind w:left="8028" w:hanging="360"/>
      </w:pPr>
      <w:rPr>
        <w:rFonts w:ascii="Wingdings" w:hAnsi="Wingdings" w:hint="default"/>
      </w:rPr>
    </w:lvl>
  </w:abstractNum>
  <w:abstractNum w:abstractNumId="3">
    <w:nsid w:val="1F012E65"/>
    <w:multiLevelType w:val="hybridMultilevel"/>
    <w:tmpl w:val="71D4418C"/>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nsid w:val="275C1FF5"/>
    <w:multiLevelType w:val="hybridMultilevel"/>
    <w:tmpl w:val="8B827590"/>
    <w:lvl w:ilvl="0" w:tplc="04090007">
      <w:start w:val="1"/>
      <w:numFmt w:val="bullet"/>
      <w:lvlText w:val=""/>
      <w:lvlPicBulletId w:val="0"/>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
    <w:nsid w:val="276764F9"/>
    <w:multiLevelType w:val="hybridMultilevel"/>
    <w:tmpl w:val="FB4EA5AC"/>
    <w:lvl w:ilvl="0" w:tplc="04090007">
      <w:start w:val="1"/>
      <w:numFmt w:val="bullet"/>
      <w:lvlText w:val=""/>
      <w:lvlPicBulletId w:val="0"/>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6">
    <w:nsid w:val="2C8E6F3D"/>
    <w:multiLevelType w:val="hybridMultilevel"/>
    <w:tmpl w:val="B92E88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B36FC9"/>
    <w:multiLevelType w:val="hybridMultilevel"/>
    <w:tmpl w:val="8132D310"/>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nsid w:val="3680088F"/>
    <w:multiLevelType w:val="hybridMultilevel"/>
    <w:tmpl w:val="9D2409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8177D"/>
    <w:multiLevelType w:val="hybridMultilevel"/>
    <w:tmpl w:val="23D281B6"/>
    <w:lvl w:ilvl="0" w:tplc="04090007">
      <w:start w:val="1"/>
      <w:numFmt w:val="bullet"/>
      <w:lvlText w:val=""/>
      <w:lvlPicBulletId w:val="0"/>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nsid w:val="3E6F6C79"/>
    <w:multiLevelType w:val="hybridMultilevel"/>
    <w:tmpl w:val="A686D30E"/>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nsid w:val="417569D2"/>
    <w:multiLevelType w:val="hybridMultilevel"/>
    <w:tmpl w:val="295C1B04"/>
    <w:lvl w:ilvl="0" w:tplc="04090007">
      <w:start w:val="1"/>
      <w:numFmt w:val="bullet"/>
      <w:lvlText w:val=""/>
      <w:lvlPicBulletId w:val="0"/>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12">
    <w:nsid w:val="449A06F0"/>
    <w:multiLevelType w:val="hybridMultilevel"/>
    <w:tmpl w:val="487896FE"/>
    <w:lvl w:ilvl="0" w:tplc="04090007">
      <w:start w:val="1"/>
      <w:numFmt w:val="bullet"/>
      <w:lvlText w:val=""/>
      <w:lvlPicBulletId w:val="0"/>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3">
    <w:nsid w:val="47D210EB"/>
    <w:multiLevelType w:val="hybridMultilevel"/>
    <w:tmpl w:val="336AF1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4E33DC"/>
    <w:multiLevelType w:val="hybridMultilevel"/>
    <w:tmpl w:val="7CECCA92"/>
    <w:lvl w:ilvl="0" w:tplc="04090007">
      <w:start w:val="1"/>
      <w:numFmt w:val="bullet"/>
      <w:lvlText w:val=""/>
      <w:lvlPicBulletId w:val="0"/>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5">
    <w:nsid w:val="4D2F4867"/>
    <w:multiLevelType w:val="hybridMultilevel"/>
    <w:tmpl w:val="A49A208C"/>
    <w:lvl w:ilvl="0" w:tplc="04090007">
      <w:start w:val="1"/>
      <w:numFmt w:val="bullet"/>
      <w:lvlText w:val=""/>
      <w:lvlPicBulletId w:val="0"/>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16">
    <w:nsid w:val="4E7511A9"/>
    <w:multiLevelType w:val="hybridMultilevel"/>
    <w:tmpl w:val="4918A6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D02FFE"/>
    <w:multiLevelType w:val="hybridMultilevel"/>
    <w:tmpl w:val="A70CF98E"/>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58DD5ED3"/>
    <w:multiLevelType w:val="hybridMultilevel"/>
    <w:tmpl w:val="05E2EA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EC23E4"/>
    <w:multiLevelType w:val="hybridMultilevel"/>
    <w:tmpl w:val="7102DD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AA611D"/>
    <w:multiLevelType w:val="hybridMultilevel"/>
    <w:tmpl w:val="B7642C02"/>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1">
    <w:nsid w:val="5EB20CFB"/>
    <w:multiLevelType w:val="hybridMultilevel"/>
    <w:tmpl w:val="2320D6F2"/>
    <w:lvl w:ilvl="0" w:tplc="04090009">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2">
    <w:nsid w:val="60FC5C22"/>
    <w:multiLevelType w:val="hybridMultilevel"/>
    <w:tmpl w:val="A4CA7210"/>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76322478"/>
    <w:multiLevelType w:val="hybridMultilevel"/>
    <w:tmpl w:val="BFD86F84"/>
    <w:lvl w:ilvl="0" w:tplc="04090007">
      <w:start w:val="1"/>
      <w:numFmt w:val="bullet"/>
      <w:lvlText w:val=""/>
      <w:lvlPicBulletId w:val="0"/>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0"/>
  </w:num>
  <w:num w:numId="2">
    <w:abstractNumId w:val="21"/>
  </w:num>
  <w:num w:numId="3">
    <w:abstractNumId w:val="18"/>
  </w:num>
  <w:num w:numId="4">
    <w:abstractNumId w:val="1"/>
  </w:num>
  <w:num w:numId="5">
    <w:abstractNumId w:val="15"/>
  </w:num>
  <w:num w:numId="6">
    <w:abstractNumId w:val="23"/>
  </w:num>
  <w:num w:numId="7">
    <w:abstractNumId w:val="16"/>
  </w:num>
  <w:num w:numId="8">
    <w:abstractNumId w:val="13"/>
  </w:num>
  <w:num w:numId="9">
    <w:abstractNumId w:val="5"/>
  </w:num>
  <w:num w:numId="10">
    <w:abstractNumId w:val="11"/>
  </w:num>
  <w:num w:numId="11">
    <w:abstractNumId w:val="2"/>
  </w:num>
  <w:num w:numId="12">
    <w:abstractNumId w:val="8"/>
  </w:num>
  <w:num w:numId="13">
    <w:abstractNumId w:val="14"/>
  </w:num>
  <w:num w:numId="14">
    <w:abstractNumId w:val="19"/>
  </w:num>
  <w:num w:numId="15">
    <w:abstractNumId w:val="17"/>
  </w:num>
  <w:num w:numId="16">
    <w:abstractNumId w:val="22"/>
  </w:num>
  <w:num w:numId="17">
    <w:abstractNumId w:val="6"/>
  </w:num>
  <w:num w:numId="18">
    <w:abstractNumId w:val="3"/>
  </w:num>
  <w:num w:numId="19">
    <w:abstractNumId w:val="20"/>
  </w:num>
  <w:num w:numId="20">
    <w:abstractNumId w:val="4"/>
  </w:num>
  <w:num w:numId="21">
    <w:abstractNumId w:val="12"/>
  </w:num>
  <w:num w:numId="22">
    <w:abstractNumId w:val="10"/>
  </w:num>
  <w:num w:numId="23">
    <w:abstractNumId w:val="9"/>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0C"/>
    <w:rsid w:val="00022331"/>
    <w:rsid w:val="00055B72"/>
    <w:rsid w:val="00060042"/>
    <w:rsid w:val="00061135"/>
    <w:rsid w:val="0008685D"/>
    <w:rsid w:val="000C44EA"/>
    <w:rsid w:val="00112FD7"/>
    <w:rsid w:val="001253DD"/>
    <w:rsid w:val="0014099C"/>
    <w:rsid w:val="00150ABD"/>
    <w:rsid w:val="00184536"/>
    <w:rsid w:val="0022174E"/>
    <w:rsid w:val="00222466"/>
    <w:rsid w:val="00236632"/>
    <w:rsid w:val="0029260E"/>
    <w:rsid w:val="002B4549"/>
    <w:rsid w:val="002D57F1"/>
    <w:rsid w:val="00310F17"/>
    <w:rsid w:val="003326CB"/>
    <w:rsid w:val="00376291"/>
    <w:rsid w:val="003763B9"/>
    <w:rsid w:val="00380FD1"/>
    <w:rsid w:val="00383D02"/>
    <w:rsid w:val="00384CE1"/>
    <w:rsid w:val="003A0A4F"/>
    <w:rsid w:val="004E158A"/>
    <w:rsid w:val="005471D7"/>
    <w:rsid w:val="00565C77"/>
    <w:rsid w:val="0056708E"/>
    <w:rsid w:val="005801E5"/>
    <w:rsid w:val="00583C8C"/>
    <w:rsid w:val="0058610C"/>
    <w:rsid w:val="00590471"/>
    <w:rsid w:val="005D01FA"/>
    <w:rsid w:val="005D45DC"/>
    <w:rsid w:val="006716D8"/>
    <w:rsid w:val="006920F0"/>
    <w:rsid w:val="006C020C"/>
    <w:rsid w:val="006D79A8"/>
    <w:rsid w:val="007575B6"/>
    <w:rsid w:val="007777AA"/>
    <w:rsid w:val="007F5B63"/>
    <w:rsid w:val="00803A0A"/>
    <w:rsid w:val="00846CB9"/>
    <w:rsid w:val="008759EC"/>
    <w:rsid w:val="00896BE7"/>
    <w:rsid w:val="008A1E6E"/>
    <w:rsid w:val="008A47DB"/>
    <w:rsid w:val="008B108C"/>
    <w:rsid w:val="008C2CFC"/>
    <w:rsid w:val="008E3093"/>
    <w:rsid w:val="00902DB0"/>
    <w:rsid w:val="00913D1D"/>
    <w:rsid w:val="009475DC"/>
    <w:rsid w:val="00967B93"/>
    <w:rsid w:val="009B591F"/>
    <w:rsid w:val="00A31B16"/>
    <w:rsid w:val="00AE68A8"/>
    <w:rsid w:val="00B2669C"/>
    <w:rsid w:val="00B6466C"/>
    <w:rsid w:val="00B76CDA"/>
    <w:rsid w:val="00C14078"/>
    <w:rsid w:val="00C4639F"/>
    <w:rsid w:val="00C7142F"/>
    <w:rsid w:val="00C83A18"/>
    <w:rsid w:val="00CC1E8B"/>
    <w:rsid w:val="00CD2321"/>
    <w:rsid w:val="00CE1E3D"/>
    <w:rsid w:val="00D053FA"/>
    <w:rsid w:val="00D26515"/>
    <w:rsid w:val="00D807CE"/>
    <w:rsid w:val="00E26AED"/>
    <w:rsid w:val="00E73AB8"/>
    <w:rsid w:val="00E77B5E"/>
    <w:rsid w:val="00E90A60"/>
    <w:rsid w:val="00ED47F7"/>
    <w:rsid w:val="00EE7E09"/>
    <w:rsid w:val="00F0223C"/>
    <w:rsid w:val="00F3235D"/>
    <w:rsid w:val="00F509FC"/>
    <w:rsid w:val="00F878BD"/>
    <w:rsid w:val="00FD21C9"/>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843C8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1"/>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uiPriority w:val="1"/>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table" w:styleId="GridTable5Dark-Accent6">
    <w:name w:val="Grid Table 5 Dark Accent 6"/>
    <w:basedOn w:val="TableNormal"/>
    <w:uiPriority w:val="50"/>
    <w:rsid w:val="008E3093"/>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646936">
      <w:bodyDiv w:val="1"/>
      <w:marLeft w:val="0"/>
      <w:marRight w:val="0"/>
      <w:marTop w:val="0"/>
      <w:marBottom w:val="0"/>
      <w:divBdr>
        <w:top w:val="none" w:sz="0" w:space="0" w:color="auto"/>
        <w:left w:val="none" w:sz="0" w:space="0" w:color="auto"/>
        <w:bottom w:val="none" w:sz="0" w:space="0" w:color="auto"/>
        <w:right w:val="none" w:sz="0" w:space="0" w:color="auto"/>
      </w:divBdr>
    </w:div>
    <w:div w:id="436406896">
      <w:bodyDiv w:val="1"/>
      <w:marLeft w:val="0"/>
      <w:marRight w:val="0"/>
      <w:marTop w:val="0"/>
      <w:marBottom w:val="0"/>
      <w:divBdr>
        <w:top w:val="none" w:sz="0" w:space="0" w:color="auto"/>
        <w:left w:val="none" w:sz="0" w:space="0" w:color="auto"/>
        <w:bottom w:val="none" w:sz="0" w:space="0" w:color="auto"/>
        <w:right w:val="none" w:sz="0" w:space="0" w:color="auto"/>
      </w:divBdr>
    </w:div>
    <w:div w:id="516307112">
      <w:bodyDiv w:val="1"/>
      <w:marLeft w:val="0"/>
      <w:marRight w:val="0"/>
      <w:marTop w:val="0"/>
      <w:marBottom w:val="0"/>
      <w:divBdr>
        <w:top w:val="none" w:sz="0" w:space="0" w:color="auto"/>
        <w:left w:val="none" w:sz="0" w:space="0" w:color="auto"/>
        <w:bottom w:val="none" w:sz="0" w:space="0" w:color="auto"/>
        <w:right w:val="none" w:sz="0" w:space="0" w:color="auto"/>
      </w:divBdr>
    </w:div>
    <w:div w:id="967324586">
      <w:bodyDiv w:val="1"/>
      <w:marLeft w:val="0"/>
      <w:marRight w:val="0"/>
      <w:marTop w:val="0"/>
      <w:marBottom w:val="0"/>
      <w:divBdr>
        <w:top w:val="none" w:sz="0" w:space="0" w:color="auto"/>
        <w:left w:val="none" w:sz="0" w:space="0" w:color="auto"/>
        <w:bottom w:val="none" w:sz="0" w:space="0" w:color="auto"/>
        <w:right w:val="none" w:sz="0" w:space="0" w:color="auto"/>
      </w:divBdr>
    </w:div>
    <w:div w:id="979074105">
      <w:bodyDiv w:val="1"/>
      <w:marLeft w:val="0"/>
      <w:marRight w:val="0"/>
      <w:marTop w:val="0"/>
      <w:marBottom w:val="0"/>
      <w:divBdr>
        <w:top w:val="none" w:sz="0" w:space="0" w:color="auto"/>
        <w:left w:val="none" w:sz="0" w:space="0" w:color="auto"/>
        <w:bottom w:val="none" w:sz="0" w:space="0" w:color="auto"/>
        <w:right w:val="none" w:sz="0" w:space="0" w:color="auto"/>
      </w:divBdr>
    </w:div>
    <w:div w:id="13924580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AppData\Roaming\Microsoft\Templates\Blue%20spheres%20cover%20letter.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ED9DE-6E1E-48CE-8CC0-09ECBF5CEA0D}">
  <ds:schemaRefs>
    <ds:schemaRef ds:uri="http://purl.org/dc/terms/"/>
    <ds:schemaRef ds:uri="http://www.w3.org/XML/1998/namespace"/>
    <ds:schemaRef ds:uri="http://purl.org/dc/elements/1.1/"/>
    <ds:schemaRef ds:uri="71af3243-3dd4-4a8d-8c0d-dd76da1f02a5"/>
    <ds:schemaRef ds:uri="http://schemas.microsoft.com/office/2006/documentManagement/types"/>
    <ds:schemaRef ds:uri="16c05727-aa75-4e4a-9b5f-8a80a1165891"/>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3.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7BDAC3-324F-468C-8347-EF26CC48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Template>
  <TotalTime>0</TotalTime>
  <Pages>38</Pages>
  <Words>6733</Words>
  <Characters>42202</Characters>
  <Application>Microsoft Office Word</Application>
  <DocSecurity>0</DocSecurity>
  <Lines>351</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2024-05-15T17:14:00Z</dcterms:created>
  <dcterms:modified xsi:type="dcterms:W3CDTF">2024-05-15T17:14:00Z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